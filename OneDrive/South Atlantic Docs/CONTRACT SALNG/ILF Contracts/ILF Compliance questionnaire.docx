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5DC876" w14:textId="77777777" w:rsidR="00F226D2" w:rsidRPr="00F226D2" w:rsidRDefault="006377C9" w:rsidP="006377C9">
      <w:pPr>
        <w:pStyle w:val="U1"/>
        <w:tabs>
          <w:tab w:val="clear" w:pos="1418"/>
          <w:tab w:val="left" w:pos="1560"/>
        </w:tabs>
        <w:ind w:left="1560" w:hanging="1560"/>
      </w:pPr>
      <w:bookmarkStart w:id="0" w:name="_GoBack"/>
      <w:bookmarkEnd w:id="0"/>
      <w:r w:rsidRPr="006377C9">
        <w:t>MG1804-2</w:t>
      </w:r>
      <w:r>
        <w:tab/>
      </w:r>
      <w:r w:rsidRPr="006377C9">
        <w:t>Compliance Questionnaire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6"/>
      </w:tblGrid>
      <w:tr w:rsidR="006377C9" w:rsidRPr="006377C9" w14:paraId="5E5DC878" w14:textId="77777777" w:rsidTr="006377C9">
        <w:tc>
          <w:tcPr>
            <w:tcW w:w="9346" w:type="dxa"/>
            <w:shd w:val="clear" w:color="auto" w:fill="F2F2F2" w:themeFill="background1" w:themeFillShade="F2"/>
          </w:tcPr>
          <w:p w14:paraId="5E5DC877" w14:textId="77777777" w:rsidR="006377C9" w:rsidRPr="006377C9" w:rsidRDefault="006377C9" w:rsidP="006377C9">
            <w:pPr>
              <w:pStyle w:val="E0"/>
              <w:spacing w:before="120"/>
              <w:rPr>
                <w:rFonts w:ascii="Arial" w:hAnsi="Arial" w:cs="Arial"/>
                <w:sz w:val="22"/>
              </w:rPr>
            </w:pPr>
            <w:r w:rsidRPr="006377C9">
              <w:rPr>
                <w:rFonts w:ascii="Arial" w:hAnsi="Arial" w:cs="Arial"/>
                <w:b/>
                <w:bCs/>
                <w:sz w:val="22"/>
                <w:lang w:val="en"/>
              </w:rPr>
              <w:t>(Potential) Contracting Party:</w:t>
            </w:r>
            <w:r w:rsidRPr="006377C9">
              <w:rPr>
                <w:rFonts w:ascii="Arial" w:hAnsi="Arial" w:cs="Arial"/>
                <w:b/>
                <w:bCs/>
                <w:sz w:val="22"/>
                <w:lang w:val="en"/>
              </w:rPr>
              <w:tab/>
            </w:r>
            <w:r w:rsidRPr="006377C9">
              <w:rPr>
                <w:rFonts w:ascii="Arial" w:hAnsi="Arial" w:cs="Arial"/>
                <w:b/>
                <w:bCs/>
                <w:sz w:val="22"/>
                <w:lang w:val="en"/>
              </w:rPr>
              <w:br/>
            </w:r>
            <w:r w:rsidRPr="006377C9">
              <w:rPr>
                <w:rFonts w:ascii="Arial" w:hAnsi="Arial" w:cs="Arial"/>
                <w:sz w:val="22"/>
                <w:lang w:val="en"/>
              </w:rPr>
              <w:t>………………………</w:t>
            </w:r>
            <w:r>
              <w:rPr>
                <w:rFonts w:ascii="Arial" w:hAnsi="Arial" w:cs="Arial"/>
                <w:sz w:val="22"/>
                <w:lang w:val="en"/>
              </w:rPr>
              <w:t>….</w:t>
            </w:r>
            <w:r w:rsidRPr="006377C9">
              <w:rPr>
                <w:rFonts w:ascii="Arial" w:hAnsi="Arial" w:cs="Arial"/>
                <w:sz w:val="22"/>
                <w:lang w:val="en"/>
              </w:rPr>
              <w:t>…….....………………</w:t>
            </w:r>
            <w:r>
              <w:rPr>
                <w:rFonts w:ascii="Arial" w:hAnsi="Arial" w:cs="Arial"/>
                <w:sz w:val="22"/>
                <w:lang w:val="en"/>
              </w:rPr>
              <w:t>..</w:t>
            </w:r>
            <w:r w:rsidRPr="006377C9">
              <w:rPr>
                <w:rFonts w:ascii="Arial" w:hAnsi="Arial" w:cs="Arial"/>
                <w:sz w:val="22"/>
                <w:lang w:val="en"/>
              </w:rPr>
              <w:t>….……..………………………..…..…………..….</w:t>
            </w:r>
          </w:p>
        </w:tc>
      </w:tr>
      <w:tr w:rsidR="006377C9" w:rsidRPr="006377C9" w14:paraId="5E5DC87A" w14:textId="77777777" w:rsidTr="006377C9">
        <w:tc>
          <w:tcPr>
            <w:tcW w:w="9346" w:type="dxa"/>
            <w:shd w:val="clear" w:color="auto" w:fill="F2F2F2" w:themeFill="background1" w:themeFillShade="F2"/>
          </w:tcPr>
          <w:p w14:paraId="5E5DC879" w14:textId="77777777" w:rsidR="006377C9" w:rsidRPr="006377C9" w:rsidRDefault="006377C9" w:rsidP="006377C9">
            <w:pPr>
              <w:pStyle w:val="E0"/>
              <w:spacing w:before="120"/>
              <w:rPr>
                <w:rFonts w:ascii="Arial" w:hAnsi="Arial" w:cs="Arial"/>
                <w:sz w:val="22"/>
                <w:lang w:bidi="de-DE"/>
              </w:rPr>
            </w:pPr>
            <w:r>
              <w:rPr>
                <w:rFonts w:ascii="Arial" w:hAnsi="Arial" w:cs="Arial"/>
                <w:sz w:val="22"/>
                <w:lang w:val="en"/>
              </w:rPr>
              <w:t>Address: ...…..</w:t>
            </w:r>
            <w:r w:rsidRPr="006377C9">
              <w:rPr>
                <w:rFonts w:ascii="Arial" w:hAnsi="Arial" w:cs="Arial"/>
                <w:sz w:val="22"/>
                <w:lang w:val="en"/>
              </w:rPr>
              <w:t>…………</w:t>
            </w:r>
            <w:r>
              <w:rPr>
                <w:rFonts w:ascii="Arial" w:hAnsi="Arial" w:cs="Arial"/>
                <w:sz w:val="22"/>
                <w:lang w:val="en"/>
              </w:rPr>
              <w:t>……….</w:t>
            </w:r>
            <w:r w:rsidRPr="006377C9">
              <w:rPr>
                <w:rFonts w:ascii="Arial" w:hAnsi="Arial" w:cs="Arial"/>
                <w:sz w:val="22"/>
                <w:lang w:val="en"/>
              </w:rPr>
              <w:t>…..…………………………………………………………….….…</w:t>
            </w:r>
          </w:p>
        </w:tc>
      </w:tr>
    </w:tbl>
    <w:p w14:paraId="5E5DC87B" w14:textId="77777777" w:rsidR="006377C9" w:rsidRPr="00946183" w:rsidRDefault="006377C9" w:rsidP="006377C9">
      <w:pPr>
        <w:pStyle w:val="E0"/>
        <w:rPr>
          <w:lang w:val="en-US"/>
        </w:rPr>
      </w:pPr>
      <w:r>
        <w:rPr>
          <w:lang w:val="en"/>
        </w:rPr>
        <w:br/>
        <w:t>Please provide the following information about your person/your company completely and correctly.</w:t>
      </w:r>
    </w:p>
    <w:tbl>
      <w:tblPr>
        <w:tblStyle w:val="Tabellenraster1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83"/>
        <w:gridCol w:w="5429"/>
        <w:gridCol w:w="3260"/>
      </w:tblGrid>
      <w:tr w:rsidR="006377C9" w:rsidRPr="00946183" w14:paraId="5E5DC87F" w14:textId="77777777" w:rsidTr="00891EB8">
        <w:trPr>
          <w:trHeight w:val="339"/>
        </w:trPr>
        <w:tc>
          <w:tcPr>
            <w:tcW w:w="383" w:type="dxa"/>
          </w:tcPr>
          <w:p w14:paraId="5E5DC87C" w14:textId="77777777" w:rsidR="006377C9" w:rsidRPr="00946183" w:rsidRDefault="006377C9" w:rsidP="006377C9">
            <w:pPr>
              <w:numPr>
                <w:ilvl w:val="0"/>
                <w:numId w:val="27"/>
              </w:numPr>
              <w:spacing w:before="60" w:after="60" w:line="240" w:lineRule="atLeast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429" w:type="dxa"/>
          </w:tcPr>
          <w:p w14:paraId="5E5DC87D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t>Shareholder(s) of contracting party:</w:t>
            </w:r>
          </w:p>
        </w:tc>
        <w:tc>
          <w:tcPr>
            <w:tcW w:w="3260" w:type="dxa"/>
          </w:tcPr>
          <w:p w14:paraId="5E5DC87E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</w:p>
        </w:tc>
      </w:tr>
      <w:tr w:rsidR="006377C9" w:rsidRPr="004A36B5" w14:paraId="5E5DC887" w14:textId="77777777" w:rsidTr="00891EB8">
        <w:tc>
          <w:tcPr>
            <w:tcW w:w="383" w:type="dxa"/>
          </w:tcPr>
          <w:p w14:paraId="5E5DC880" w14:textId="77777777" w:rsidR="006377C9" w:rsidRPr="00946183" w:rsidRDefault="006377C9" w:rsidP="006377C9">
            <w:pPr>
              <w:numPr>
                <w:ilvl w:val="0"/>
                <w:numId w:val="27"/>
              </w:numPr>
              <w:spacing w:before="60" w:after="60" w:line="240" w:lineRule="atLeast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429" w:type="dxa"/>
          </w:tcPr>
          <w:p w14:paraId="5E5DC881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t>Beneficial owner(s)</w:t>
            </w:r>
            <w:r w:rsidRPr="004A36B5">
              <w:rPr>
                <w:vertAlign w:val="superscript"/>
              </w:rPr>
              <w:footnoteReference w:id="1"/>
            </w:r>
            <w:r>
              <w:rPr>
                <w:lang w:val="en"/>
              </w:rPr>
              <w:t xml:space="preserve"> of contracting party:</w:t>
            </w:r>
          </w:p>
          <w:p w14:paraId="5E5DC882" w14:textId="77777777" w:rsidR="006377C9" w:rsidRPr="004A36B5" w:rsidRDefault="006377C9" w:rsidP="006377C9">
            <w:pPr>
              <w:numPr>
                <w:ilvl w:val="0"/>
                <w:numId w:val="26"/>
              </w:numPr>
              <w:spacing w:before="60" w:after="60" w:line="240" w:lineRule="atLeast"/>
              <w:ind w:left="0"/>
              <w:jc w:val="left"/>
            </w:pPr>
            <w:r>
              <w:rPr>
                <w:lang w:val="en"/>
              </w:rPr>
              <w:t>Name(s)</w:t>
            </w:r>
          </w:p>
        </w:tc>
        <w:tc>
          <w:tcPr>
            <w:tcW w:w="3260" w:type="dxa"/>
          </w:tcPr>
          <w:p w14:paraId="5E5DC883" w14:textId="77777777" w:rsidR="006377C9" w:rsidRDefault="006377C9" w:rsidP="006377C9">
            <w:pPr>
              <w:spacing w:before="60" w:after="60" w:line="240" w:lineRule="atLeast"/>
              <w:rPr>
                <w:lang w:val="en"/>
              </w:rPr>
            </w:pPr>
          </w:p>
          <w:p w14:paraId="5E5DC884" w14:textId="77777777" w:rsidR="006377C9" w:rsidRPr="004A36B5" w:rsidRDefault="006377C9" w:rsidP="006377C9">
            <w:pPr>
              <w:spacing w:before="60" w:after="60" w:line="240" w:lineRule="atLeast"/>
            </w:pPr>
            <w:r>
              <w:rPr>
                <w:lang w:val="en"/>
              </w:rPr>
              <w:t>……………………………….....</w:t>
            </w:r>
          </w:p>
          <w:p w14:paraId="5E5DC885" w14:textId="77777777" w:rsidR="006377C9" w:rsidRDefault="006377C9" w:rsidP="006377C9">
            <w:pPr>
              <w:spacing w:before="60" w:after="60" w:line="240" w:lineRule="atLeast"/>
              <w:rPr>
                <w:lang w:val="en"/>
              </w:rPr>
            </w:pPr>
            <w:r>
              <w:rPr>
                <w:lang w:val="en"/>
              </w:rPr>
              <w:t>……………………………….....</w:t>
            </w:r>
          </w:p>
          <w:p w14:paraId="5E5DC886" w14:textId="77777777" w:rsidR="006377C9" w:rsidRPr="004A36B5" w:rsidRDefault="006377C9" w:rsidP="006377C9">
            <w:pPr>
              <w:spacing w:before="60" w:after="60" w:line="240" w:lineRule="atLeast"/>
            </w:pPr>
          </w:p>
        </w:tc>
      </w:tr>
      <w:tr w:rsidR="006377C9" w:rsidRPr="004A36B5" w14:paraId="5E5DC88B" w14:textId="77777777" w:rsidTr="00891EB8">
        <w:tc>
          <w:tcPr>
            <w:tcW w:w="383" w:type="dxa"/>
          </w:tcPr>
          <w:p w14:paraId="5E5DC888" w14:textId="77777777" w:rsidR="006377C9" w:rsidRPr="00946183" w:rsidRDefault="006377C9" w:rsidP="006377C9">
            <w:pPr>
              <w:pStyle w:val="E0"/>
              <w:spacing w:before="60" w:after="60" w:line="240" w:lineRule="atLeast"/>
              <w:rPr>
                <w:lang w:val="en-US"/>
              </w:rPr>
            </w:pPr>
          </w:p>
        </w:tc>
        <w:tc>
          <w:tcPr>
            <w:tcW w:w="5429" w:type="dxa"/>
          </w:tcPr>
          <w:p w14:paraId="5E5DC889" w14:textId="77777777" w:rsidR="006377C9" w:rsidRDefault="006377C9" w:rsidP="006377C9">
            <w:pPr>
              <w:numPr>
                <w:ilvl w:val="0"/>
                <w:numId w:val="26"/>
              </w:numPr>
              <w:spacing w:before="60" w:after="60" w:line="240" w:lineRule="atLeast"/>
              <w:ind w:left="0"/>
              <w:jc w:val="left"/>
              <w:rPr>
                <w:lang w:val="en"/>
              </w:rPr>
            </w:pPr>
            <w:r>
              <w:rPr>
                <w:lang w:val="en"/>
              </w:rPr>
              <w:t>Passport copy/copies attached:</w:t>
            </w:r>
          </w:p>
        </w:tc>
        <w:tc>
          <w:tcPr>
            <w:tcW w:w="3260" w:type="dxa"/>
          </w:tcPr>
          <w:p w14:paraId="5E5DC88A" w14:textId="77777777" w:rsidR="006377C9" w:rsidRPr="004A36B5" w:rsidRDefault="006377C9" w:rsidP="006377C9">
            <w:pPr>
              <w:spacing w:before="60" w:after="60" w:line="240" w:lineRule="atLeast"/>
            </w:pPr>
            <w:r>
              <w:rPr>
                <w:lang w:val="e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  Yes 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 SEQ Figure \* ARABIC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  No</w:t>
            </w:r>
          </w:p>
        </w:tc>
      </w:tr>
      <w:tr w:rsidR="006377C9" w:rsidRPr="00946183" w14:paraId="5E5DC891" w14:textId="77777777" w:rsidTr="00891EB8">
        <w:tblPrEx>
          <w:tblCellMar>
            <w:top w:w="0" w:type="dxa"/>
            <w:bottom w:w="0" w:type="dxa"/>
          </w:tblCellMar>
        </w:tblPrEx>
        <w:tc>
          <w:tcPr>
            <w:tcW w:w="383" w:type="dxa"/>
          </w:tcPr>
          <w:p w14:paraId="5E5DC88C" w14:textId="77777777" w:rsidR="006377C9" w:rsidRPr="004A36B5" w:rsidRDefault="006377C9" w:rsidP="006377C9">
            <w:pPr>
              <w:numPr>
                <w:ilvl w:val="0"/>
                <w:numId w:val="27"/>
              </w:numPr>
              <w:spacing w:before="60" w:after="60" w:line="240" w:lineRule="atLeast"/>
              <w:ind w:left="0" w:firstLine="0"/>
              <w:jc w:val="left"/>
            </w:pPr>
          </w:p>
        </w:tc>
        <w:tc>
          <w:tcPr>
            <w:tcW w:w="5429" w:type="dxa"/>
          </w:tcPr>
          <w:p w14:paraId="5E5DC88D" w14:textId="77777777" w:rsidR="006377C9" w:rsidRPr="00946183" w:rsidRDefault="006377C9" w:rsidP="006377C9">
            <w:pPr>
              <w:spacing w:before="60" w:after="60" w:line="240" w:lineRule="atLeast"/>
              <w:rPr>
                <w:i/>
                <w:lang w:val="en-US"/>
              </w:rPr>
            </w:pPr>
            <w:r>
              <w:rPr>
                <w:lang w:val="en"/>
              </w:rPr>
              <w:t>Does or did the contracting party itself, its shareholders or managing directors appear on a sanctions list?</w:t>
            </w:r>
          </w:p>
        </w:tc>
        <w:tc>
          <w:tcPr>
            <w:tcW w:w="3260" w:type="dxa"/>
          </w:tcPr>
          <w:p w14:paraId="5E5DC88E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 Yes 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  No </w:t>
            </w:r>
          </w:p>
          <w:p w14:paraId="5E5DC88F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t>If yes, please explain:</w:t>
            </w:r>
          </w:p>
          <w:p w14:paraId="5E5DC890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</w:p>
        </w:tc>
      </w:tr>
      <w:tr w:rsidR="006377C9" w:rsidRPr="00946183" w14:paraId="5E5DC896" w14:textId="77777777" w:rsidTr="00891EB8">
        <w:trPr>
          <w:trHeight w:val="1413"/>
        </w:trPr>
        <w:tc>
          <w:tcPr>
            <w:tcW w:w="383" w:type="dxa"/>
          </w:tcPr>
          <w:p w14:paraId="5E5DC892" w14:textId="77777777" w:rsidR="006377C9" w:rsidRPr="00946183" w:rsidRDefault="006377C9" w:rsidP="006377C9">
            <w:pPr>
              <w:numPr>
                <w:ilvl w:val="0"/>
                <w:numId w:val="27"/>
              </w:numPr>
              <w:spacing w:before="60" w:after="60" w:line="240" w:lineRule="atLeast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429" w:type="dxa"/>
          </w:tcPr>
          <w:p w14:paraId="5E5DC893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t>Are members of the management or employees currently working as officials in a public sector company?</w:t>
            </w:r>
          </w:p>
        </w:tc>
        <w:tc>
          <w:tcPr>
            <w:tcW w:w="3260" w:type="dxa"/>
          </w:tcPr>
          <w:p w14:paraId="5E5DC894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 Yes 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 No </w:t>
            </w:r>
          </w:p>
          <w:p w14:paraId="5E5DC895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t>If yes, please explain:</w:t>
            </w:r>
          </w:p>
        </w:tc>
      </w:tr>
      <w:tr w:rsidR="006377C9" w:rsidRPr="00946183" w14:paraId="5E5DC89B" w14:textId="77777777" w:rsidTr="00891EB8">
        <w:trPr>
          <w:trHeight w:val="1124"/>
        </w:trPr>
        <w:tc>
          <w:tcPr>
            <w:tcW w:w="383" w:type="dxa"/>
          </w:tcPr>
          <w:p w14:paraId="5E5DC897" w14:textId="77777777" w:rsidR="006377C9" w:rsidRPr="00946183" w:rsidRDefault="006377C9" w:rsidP="006377C9">
            <w:pPr>
              <w:numPr>
                <w:ilvl w:val="0"/>
                <w:numId w:val="27"/>
              </w:numPr>
              <w:spacing w:before="60" w:after="60" w:line="240" w:lineRule="atLeast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429" w:type="dxa"/>
          </w:tcPr>
          <w:p w14:paraId="5E5DC898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t>Are there family or corporate connections to (potential) clients?</w:t>
            </w:r>
          </w:p>
        </w:tc>
        <w:tc>
          <w:tcPr>
            <w:tcW w:w="3260" w:type="dxa"/>
          </w:tcPr>
          <w:p w14:paraId="5E5DC899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Yes 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 No </w:t>
            </w:r>
          </w:p>
          <w:p w14:paraId="5E5DC89A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t>If yes, please explain:</w:t>
            </w:r>
          </w:p>
        </w:tc>
      </w:tr>
      <w:tr w:rsidR="006377C9" w:rsidRPr="00946183" w14:paraId="5E5DC8A1" w14:textId="77777777" w:rsidTr="00891EB8">
        <w:tc>
          <w:tcPr>
            <w:tcW w:w="383" w:type="dxa"/>
          </w:tcPr>
          <w:p w14:paraId="5E5DC89C" w14:textId="77777777" w:rsidR="006377C9" w:rsidRPr="00946183" w:rsidRDefault="006377C9" w:rsidP="006377C9">
            <w:pPr>
              <w:numPr>
                <w:ilvl w:val="0"/>
                <w:numId w:val="27"/>
              </w:numPr>
              <w:spacing w:before="60" w:after="60" w:line="240" w:lineRule="atLeast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429" w:type="dxa"/>
          </w:tcPr>
          <w:p w14:paraId="5E5DC89D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t>Has the company, management or staff involved in the current collaboration with the ILF Group ever had any relevant criminal convictions (for bribery or offenses against property, etc.)?</w:t>
            </w:r>
          </w:p>
        </w:tc>
        <w:tc>
          <w:tcPr>
            <w:tcW w:w="3260" w:type="dxa"/>
          </w:tcPr>
          <w:p w14:paraId="5E5DC89E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Yes 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"/>
              </w:rPr>
              <w:instrText xml:space="preserve"> FORMCHECKBOX </w:instrText>
            </w:r>
            <w:r w:rsidR="006B38C5">
              <w:rPr>
                <w:lang w:val="en"/>
              </w:rPr>
            </w:r>
            <w:r w:rsidR="006B38C5">
              <w:rPr>
                <w:lang w:val="en"/>
              </w:rPr>
              <w:fldChar w:fldCharType="separate"/>
            </w:r>
            <w:r>
              <w:rPr>
                <w:lang w:val="en"/>
              </w:rPr>
              <w:fldChar w:fldCharType="end"/>
            </w:r>
            <w:r>
              <w:rPr>
                <w:lang w:val="en"/>
              </w:rPr>
              <w:t xml:space="preserve"> No </w:t>
            </w:r>
          </w:p>
          <w:p w14:paraId="5E5DC89F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  <w:r>
              <w:rPr>
                <w:lang w:val="en"/>
              </w:rPr>
              <w:t>If yes, please explain:</w:t>
            </w:r>
          </w:p>
          <w:p w14:paraId="5E5DC8A0" w14:textId="77777777" w:rsidR="006377C9" w:rsidRPr="00946183" w:rsidRDefault="006377C9" w:rsidP="006377C9">
            <w:pPr>
              <w:spacing w:before="60" w:after="60" w:line="240" w:lineRule="atLeast"/>
              <w:rPr>
                <w:lang w:val="en-US"/>
              </w:rPr>
            </w:pPr>
          </w:p>
        </w:tc>
      </w:tr>
    </w:tbl>
    <w:p w14:paraId="5E5DC8A2" w14:textId="77777777" w:rsidR="006377C9" w:rsidRPr="00946183" w:rsidRDefault="006377C9" w:rsidP="006377C9">
      <w:pPr>
        <w:spacing w:after="160"/>
        <w:ind w:right="119"/>
        <w:rPr>
          <w:sz w:val="18"/>
          <w:szCs w:val="18"/>
          <w:lang w:val="en-US"/>
        </w:rPr>
      </w:pPr>
      <w:r>
        <w:rPr>
          <w:sz w:val="18"/>
          <w:szCs w:val="18"/>
          <w:u w:val="single"/>
          <w:lang w:val="en"/>
        </w:rPr>
        <w:br/>
        <w:t>Declaration of consent</w:t>
      </w:r>
      <w:r w:rsidRPr="00946183">
        <w:rPr>
          <w:rStyle w:val="FootnoteReference"/>
          <w:lang w:val="en-US"/>
        </w:rPr>
        <w:t>2</w:t>
      </w:r>
      <w:r w:rsidRPr="00B86954">
        <w:rPr>
          <w:sz w:val="18"/>
          <w:szCs w:val="18"/>
          <w:lang w:val="en"/>
        </w:rPr>
        <w:t>:</w:t>
      </w:r>
      <w:r>
        <w:rPr>
          <w:sz w:val="18"/>
          <w:szCs w:val="18"/>
          <w:lang w:val="en"/>
        </w:rPr>
        <w:t xml:space="preserve"> I hereby give my consent to the personal data listed above being collected, used and processed in connection with the contract to be concluded. This consent has been given on a voluntary basis and may be revoked at any time.</w:t>
      </w:r>
    </w:p>
    <w:p w14:paraId="5E5DC8A3" w14:textId="77777777" w:rsidR="006377C9" w:rsidRPr="00946183" w:rsidRDefault="006377C9" w:rsidP="006377C9">
      <w:pPr>
        <w:spacing w:after="160" w:line="320" w:lineRule="atLeast"/>
        <w:rPr>
          <w:lang w:val="en-US"/>
        </w:rPr>
      </w:pPr>
      <w:r>
        <w:rPr>
          <w:lang w:val="en"/>
        </w:rPr>
        <w:t>…………………………</w:t>
      </w:r>
      <w:r>
        <w:rPr>
          <w:lang w:val="en"/>
        </w:rPr>
        <w:tab/>
        <w:t>……………...……………..…………</w:t>
      </w:r>
    </w:p>
    <w:p w14:paraId="5E5DC8A4" w14:textId="77777777" w:rsidR="006377C9" w:rsidRPr="00946183" w:rsidRDefault="006377C9" w:rsidP="006377C9">
      <w:pPr>
        <w:spacing w:after="160" w:line="320" w:lineRule="atLeast"/>
        <w:rPr>
          <w:i/>
          <w:lang w:val="en-US"/>
        </w:rPr>
      </w:pPr>
      <w:r>
        <w:rPr>
          <w:i/>
          <w:iCs/>
          <w:lang w:val="en"/>
        </w:rPr>
        <w:t>Date</w:t>
      </w:r>
      <w:r>
        <w:rPr>
          <w:i/>
          <w:iCs/>
          <w:lang w:val="en"/>
        </w:rPr>
        <w:tab/>
      </w:r>
      <w:r>
        <w:rPr>
          <w:i/>
          <w:iCs/>
          <w:lang w:val="en"/>
        </w:rPr>
        <w:tab/>
      </w:r>
      <w:r>
        <w:rPr>
          <w:i/>
          <w:iCs/>
          <w:lang w:val="en"/>
        </w:rPr>
        <w:tab/>
      </w:r>
      <w:r>
        <w:rPr>
          <w:i/>
          <w:iCs/>
          <w:lang w:val="en"/>
        </w:rPr>
        <w:tab/>
        <w:t>Signature and name of contracting party</w:t>
      </w:r>
      <w:r>
        <w:rPr>
          <w:lang w:val="en"/>
        </w:rPr>
        <w:t xml:space="preserve"> </w:t>
      </w:r>
    </w:p>
    <w:p w14:paraId="5E5DC8A5" w14:textId="77777777" w:rsidR="00F226D2" w:rsidRPr="00F226D2" w:rsidRDefault="00F226D2" w:rsidP="006377C9">
      <w:pPr>
        <w:pStyle w:val="E0"/>
        <w:rPr>
          <w:lang w:bidi="de-DE"/>
        </w:rPr>
      </w:pPr>
    </w:p>
    <w:sectPr w:rsidR="00F226D2" w:rsidRPr="00F226D2" w:rsidSect="00963D1E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276" w:right="1133" w:bottom="1134" w:left="141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5DC8AA" w14:textId="77777777" w:rsidR="00630426" w:rsidRPr="00977FE6" w:rsidRDefault="00630426" w:rsidP="00D45DB0">
      <w:r w:rsidRPr="00977FE6">
        <w:separator/>
      </w:r>
    </w:p>
    <w:p w14:paraId="5E5DC8AB" w14:textId="77777777" w:rsidR="00630426" w:rsidRPr="00977FE6" w:rsidRDefault="00630426"/>
    <w:p w14:paraId="5E5DC8AC" w14:textId="77777777" w:rsidR="00630426" w:rsidRPr="00977FE6" w:rsidRDefault="00630426"/>
  </w:endnote>
  <w:endnote w:type="continuationSeparator" w:id="0">
    <w:p w14:paraId="5E5DC8AD" w14:textId="77777777" w:rsidR="00630426" w:rsidRPr="00977FE6" w:rsidRDefault="00630426" w:rsidP="00D45DB0">
      <w:r w:rsidRPr="00977FE6">
        <w:continuationSeparator/>
      </w:r>
    </w:p>
    <w:p w14:paraId="5E5DC8AE" w14:textId="77777777" w:rsidR="00630426" w:rsidRPr="00977FE6" w:rsidRDefault="00630426"/>
    <w:p w14:paraId="5E5DC8AF" w14:textId="77777777" w:rsidR="00630426" w:rsidRPr="00977FE6" w:rsidRDefault="006304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5DC8B2" w14:textId="2A788D69" w:rsidR="009E7137" w:rsidRPr="00977FE6" w:rsidRDefault="00BF05F2" w:rsidP="005B739B">
    <w:pPr>
      <w:tabs>
        <w:tab w:val="left" w:pos="7112"/>
        <w:tab w:val="right" w:pos="9072"/>
      </w:tabs>
      <w:jc w:val="left"/>
      <w:rPr>
        <w:noProof/>
        <w:color w:val="2D5A95"/>
        <w:sz w:val="18"/>
      </w:rPr>
    </w:pPr>
    <w:r w:rsidRPr="005C0980">
      <w:rPr>
        <w:rFonts w:cs="Arial"/>
        <w:bCs/>
        <w:noProof/>
        <w:spacing w:val="40"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5648" behindDoc="0" locked="1" layoutInCell="1" allowOverlap="0" wp14:anchorId="5E5DC8B8" wp14:editId="5E5DC8B9">
              <wp:simplePos x="0" y="0"/>
              <wp:positionH relativeFrom="column">
                <wp:posOffset>-2214245</wp:posOffset>
              </wp:positionH>
              <wp:positionV relativeFrom="page">
                <wp:posOffset>8453755</wp:posOffset>
              </wp:positionV>
              <wp:extent cx="3787200" cy="259200"/>
              <wp:effectExtent l="1764030" t="0" r="1767840" b="0"/>
              <wp:wrapNone/>
              <wp:docPr id="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787200" cy="259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40" w:type="dxa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40"/>
                          </w:tblGrid>
                          <w:tr w:rsidR="00BF05F2" w:rsidRPr="006B0901" w14:paraId="5E5DC8C3" w14:textId="77777777" w:rsidTr="007B46A3">
                            <w:trPr>
                              <w:cantSplit/>
                              <w:trHeight w:val="5792"/>
                            </w:trPr>
                            <w:tc>
                              <w:tcPr>
                                <w:tcW w:w="34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noWrap/>
                                <w:tcMar>
                                  <w:top w:w="14" w:type="dxa"/>
                                  <w:left w:w="14" w:type="dxa"/>
                                  <w:bottom w:w="0" w:type="dxa"/>
                                  <w:right w:w="14" w:type="dxa"/>
                                </w:tcMar>
                                <w:textDirection w:val="btLr"/>
                                <w:vAlign w:val="bottom"/>
                              </w:tcPr>
                              <w:p w14:paraId="5E5DC8C2" w14:textId="77777777" w:rsidR="00BF05F2" w:rsidRPr="0026669B" w:rsidRDefault="00BF05F2" w:rsidP="007B46A3">
                                <w:pPr>
                                  <w:ind w:left="113" w:right="113"/>
                                  <w:rPr>
                                    <w:rFonts w:eastAsia="Arial Unicode MS" w:cs="Arial"/>
                                    <w:color w:val="305291"/>
                                    <w:sz w:val="18"/>
                                    <w:szCs w:val="18"/>
                                  </w:rPr>
                                </w:pPr>
                                <w:r w:rsidRPr="0026669B">
                                  <w:rPr>
                                    <w:rFonts w:cs="Arial"/>
                                    <w:noProof/>
                                    <w:color w:val="305291"/>
                                    <w:sz w:val="18"/>
                                  </w:rPr>
                                  <w:t>For internal use within ILF only!</w:t>
                                </w:r>
                                <w:r w:rsidRPr="0026669B">
                                  <w:rPr>
                                    <w:rFonts w:cs="Arial"/>
                                    <w:color w:val="30529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0443AD">
                                  <w:rPr>
                                    <w:rFonts w:cs="Arial"/>
                                    <w:noProof/>
                                    <w:color w:val="305291"/>
                                    <w:sz w:val="18"/>
                                    <w:szCs w:val="18"/>
                                  </w:rPr>
                                  <w:t>Not to be disclosed to third parties</w:t>
                                </w:r>
                                <w:r w:rsidRPr="0026669B">
                                  <w:rPr>
                                    <w:rFonts w:cs="Arial"/>
                                    <w:noProof/>
                                    <w:color w:val="305291"/>
                                    <w:sz w:val="18"/>
                                    <w:szCs w:val="18"/>
                                  </w:rPr>
                                  <w:t>!</w:t>
                                </w:r>
                              </w:p>
                            </w:tc>
                          </w:tr>
                        </w:tbl>
                        <w:p w14:paraId="5E5DC8C4" w14:textId="77777777" w:rsidR="00BF05F2" w:rsidRPr="006B0901" w:rsidRDefault="00BF05F2" w:rsidP="00BF05F2">
                          <w:pPr>
                            <w:pStyle w:val="Pfad"/>
                            <w:rPr>
                              <w:rFonts w:cs="Aria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DC8B8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-174.35pt;margin-top:665.65pt;width:298.2pt;height:20.4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" o:allowoverlap="f" filled="f" stroked="f">
              <v:textbox inset="0,0,0,0">
                <w:txbxContent>
                  <w:tbl>
                    <w:tblPr>
                      <w:tblW w:w="340" w:type="dxa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40"/>
                    </w:tblGrid>
                    <w:tr w:rsidR="00BF05F2" w:rsidRPr="006B0901" w14:paraId="5E5DC8C3" w14:textId="77777777" w:rsidTr="007B46A3">
                      <w:trPr>
                        <w:cantSplit/>
                        <w:trHeight w:val="5792"/>
                      </w:trPr>
                      <w:tc>
                        <w:tcPr>
                          <w:tcW w:w="34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noWrap/>
                          <w:tcMar>
                            <w:top w:w="14" w:type="dxa"/>
                            <w:left w:w="14" w:type="dxa"/>
                            <w:bottom w:w="0" w:type="dxa"/>
                            <w:right w:w="14" w:type="dxa"/>
                          </w:tcMar>
                          <w:textDirection w:val="btLr"/>
                          <w:vAlign w:val="bottom"/>
                        </w:tcPr>
                        <w:p w14:paraId="5E5DC8C2" w14:textId="77777777" w:rsidR="00BF05F2" w:rsidRPr="0026669B" w:rsidRDefault="00BF05F2" w:rsidP="007B46A3">
                          <w:pPr>
                            <w:ind w:left="113" w:right="113"/>
                            <w:rPr>
                              <w:rFonts w:eastAsia="Arial Unicode MS" w:cs="Arial"/>
                              <w:color w:val="305291"/>
                              <w:sz w:val="18"/>
                              <w:szCs w:val="18"/>
                            </w:rPr>
                          </w:pPr>
                          <w:r w:rsidRPr="0026669B">
                            <w:rPr>
                              <w:rFonts w:cs="Arial"/>
                              <w:noProof/>
                              <w:color w:val="305291"/>
                              <w:sz w:val="18"/>
                            </w:rPr>
                            <w:t>For internal use within ILF only!</w:t>
                          </w:r>
                          <w:r w:rsidRPr="0026669B">
                            <w:rPr>
                              <w:rFonts w:cs="Arial"/>
                              <w:color w:val="3052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0443AD">
                            <w:rPr>
                              <w:rFonts w:cs="Arial"/>
                              <w:noProof/>
                              <w:color w:val="305291"/>
                              <w:sz w:val="18"/>
                              <w:szCs w:val="18"/>
                            </w:rPr>
                            <w:t>Not to be disclosed to third parties</w:t>
                          </w:r>
                          <w:r w:rsidRPr="0026669B">
                            <w:rPr>
                              <w:rFonts w:cs="Arial"/>
                              <w:noProof/>
                              <w:color w:val="305291"/>
                              <w:sz w:val="18"/>
                              <w:szCs w:val="18"/>
                            </w:rPr>
                            <w:t>!</w:t>
                          </w:r>
                        </w:p>
                      </w:tc>
                    </w:tr>
                  </w:tbl>
                  <w:p w14:paraId="5E5DC8C4" w14:textId="77777777" w:rsidR="00BF05F2" w:rsidRPr="006B0901" w:rsidRDefault="00BF05F2" w:rsidP="00BF05F2">
                    <w:pPr>
                      <w:pStyle w:val="Pfad"/>
                      <w:rPr>
                        <w:rFonts w:cs="Arial"/>
                      </w:rPr>
                    </w:pP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555D4E" w:rsidRPr="005C0980">
      <w:rPr>
        <w:b/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5E5DC8BA" wp14:editId="5E5DC8BB">
              <wp:simplePos x="0" y="0"/>
              <wp:positionH relativeFrom="column">
                <wp:posOffset>5220970</wp:posOffset>
              </wp:positionH>
              <wp:positionV relativeFrom="page">
                <wp:posOffset>9181465</wp:posOffset>
              </wp:positionV>
              <wp:extent cx="1170000" cy="1350000"/>
              <wp:effectExtent l="0" t="0" r="0" b="3175"/>
              <wp:wrapNone/>
              <wp:docPr id="9" name="AutoShap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170000" cy="1350000"/>
                      </a:xfrm>
                      <a:custGeom>
                        <a:avLst/>
                        <a:gdLst>
                          <a:gd name="T0" fmla="+- 0 10229 9751"/>
                          <a:gd name="T1" fmla="*/ T0 w 1842"/>
                          <a:gd name="T2" fmla="+- 0 14710 14710"/>
                          <a:gd name="T3" fmla="*/ 14710 h 2125"/>
                          <a:gd name="T4" fmla="+- 0 9751 9751"/>
                          <a:gd name="T5" fmla="*/ T4 w 1842"/>
                          <a:gd name="T6" fmla="+- 0 14710 14710"/>
                          <a:gd name="T7" fmla="*/ 14710 h 2125"/>
                          <a:gd name="T8" fmla="+- 0 10277 9751"/>
                          <a:gd name="T9" fmla="*/ T8 w 1842"/>
                          <a:gd name="T10" fmla="+- 0 15774 14710"/>
                          <a:gd name="T11" fmla="*/ 15774 h 2125"/>
                          <a:gd name="T12" fmla="+- 0 9751 9751"/>
                          <a:gd name="T13" fmla="*/ T12 w 1842"/>
                          <a:gd name="T14" fmla="+- 0 16835 14710"/>
                          <a:gd name="T15" fmla="*/ 16835 h 2125"/>
                          <a:gd name="T16" fmla="+- 0 10229 9751"/>
                          <a:gd name="T17" fmla="*/ T16 w 1842"/>
                          <a:gd name="T18" fmla="+- 0 16835 14710"/>
                          <a:gd name="T19" fmla="*/ 16835 h 2125"/>
                          <a:gd name="T20" fmla="+- 0 10775 9751"/>
                          <a:gd name="T21" fmla="*/ T20 w 1842"/>
                          <a:gd name="T22" fmla="+- 0 15770 14710"/>
                          <a:gd name="T23" fmla="*/ 15770 h 2125"/>
                          <a:gd name="T24" fmla="+- 0 10229 9751"/>
                          <a:gd name="T25" fmla="*/ T24 w 1842"/>
                          <a:gd name="T26" fmla="+- 0 14710 14710"/>
                          <a:gd name="T27" fmla="*/ 14710 h 2125"/>
                          <a:gd name="T28" fmla="+- 0 11046 9751"/>
                          <a:gd name="T29" fmla="*/ T28 w 1842"/>
                          <a:gd name="T30" fmla="+- 0 14710 14710"/>
                          <a:gd name="T31" fmla="*/ 14710 h 2125"/>
                          <a:gd name="T32" fmla="+- 0 10569 9751"/>
                          <a:gd name="T33" fmla="*/ T32 w 1842"/>
                          <a:gd name="T34" fmla="+- 0 14710 14710"/>
                          <a:gd name="T35" fmla="*/ 14710 h 2125"/>
                          <a:gd name="T36" fmla="+- 0 11095 9751"/>
                          <a:gd name="T37" fmla="*/ T36 w 1842"/>
                          <a:gd name="T38" fmla="+- 0 15774 14710"/>
                          <a:gd name="T39" fmla="*/ 15774 h 2125"/>
                          <a:gd name="T40" fmla="+- 0 10569 9751"/>
                          <a:gd name="T41" fmla="*/ T40 w 1842"/>
                          <a:gd name="T42" fmla="+- 0 16835 14710"/>
                          <a:gd name="T43" fmla="*/ 16835 h 2125"/>
                          <a:gd name="T44" fmla="+- 0 11046 9751"/>
                          <a:gd name="T45" fmla="*/ T44 w 1842"/>
                          <a:gd name="T46" fmla="+- 0 16835 14710"/>
                          <a:gd name="T47" fmla="*/ 16835 h 2125"/>
                          <a:gd name="T48" fmla="+- 0 11593 9751"/>
                          <a:gd name="T49" fmla="*/ T48 w 1842"/>
                          <a:gd name="T50" fmla="+- 0 15770 14710"/>
                          <a:gd name="T51" fmla="*/ 15770 h 2125"/>
                          <a:gd name="T52" fmla="+- 0 11046 9751"/>
                          <a:gd name="T53" fmla="*/ T52 w 1842"/>
                          <a:gd name="T54" fmla="+- 0 14710 14710"/>
                          <a:gd name="T55" fmla="*/ 14710 h 2125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</a:cxnLst>
                        <a:rect l="0" t="0" r="r" b="b"/>
                        <a:pathLst>
                          <a:path w="1842" h="2125">
                            <a:moveTo>
                              <a:pt x="478" y="0"/>
                            </a:moveTo>
                            <a:lnTo>
                              <a:pt x="0" y="0"/>
                            </a:lnTo>
                            <a:lnTo>
                              <a:pt x="526" y="1064"/>
                            </a:lnTo>
                            <a:lnTo>
                              <a:pt x="0" y="2125"/>
                            </a:lnTo>
                            <a:lnTo>
                              <a:pt x="478" y="2125"/>
                            </a:lnTo>
                            <a:lnTo>
                              <a:pt x="1024" y="1060"/>
                            </a:lnTo>
                            <a:lnTo>
                              <a:pt x="478" y="0"/>
                            </a:lnTo>
                            <a:close/>
                            <a:moveTo>
                              <a:pt x="1295" y="0"/>
                            </a:moveTo>
                            <a:lnTo>
                              <a:pt x="818" y="0"/>
                            </a:lnTo>
                            <a:lnTo>
                              <a:pt x="1344" y="1064"/>
                            </a:lnTo>
                            <a:lnTo>
                              <a:pt x="818" y="2125"/>
                            </a:lnTo>
                            <a:lnTo>
                              <a:pt x="1295" y="2125"/>
                            </a:lnTo>
                            <a:lnTo>
                              <a:pt x="1842" y="1060"/>
                            </a:lnTo>
                            <a:lnTo>
                              <a:pt x="1295" y="0"/>
                            </a:lnTo>
                            <a:close/>
                          </a:path>
                        </a:pathLst>
                      </a:custGeom>
                      <a:solidFill>
                        <a:srgbClr val="D6DBE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72F4F4" id="AutoShape 24" o:spid="_x0000_s1026" style="position:absolute;margin-left:411.1pt;margin-top:722.95pt;width:92.15pt;height:106.3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842,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" path="m478,l,,526,1064,,2125r478,l1024,1060,478,xm1295,l818,r526,1064l818,2125r477,l1842,1060,1295,xe" fillcolor="#d6dbea" stroked="f">
              <v:path arrowok="t" o:connecttype="custom" o:connectlocs="303616,9345176;0,9345176;334104,10021129;0,10695176;303616,10695176;650423,10018588;303616,9345176;822557,9345176;519577,9345176;853681,10021129;519577,10695176;822557,10695176;1170000,10018588;822557,9345176" o:connectangles="0,0,0,0,0,0,0,0,0,0,0,0,0,0"/>
              <w10:wrap anchory="page"/>
            </v:shape>
          </w:pict>
        </mc:Fallback>
      </mc:AlternateContent>
    </w:r>
    <w:r w:rsidR="005B739B" w:rsidRPr="005C0980">
      <w:rPr>
        <w:color w:val="2D5A95"/>
        <w:sz w:val="18"/>
        <w:szCs w:val="18"/>
      </w:rPr>
      <w:fldChar w:fldCharType="begin"/>
    </w:r>
    <w:r w:rsidR="005B739B" w:rsidRPr="005C0980">
      <w:rPr>
        <w:color w:val="2D5A95"/>
        <w:sz w:val="18"/>
        <w:szCs w:val="18"/>
      </w:rPr>
      <w:instrText xml:space="preserve"> FILENAME   \* MERGEFORMAT </w:instrText>
    </w:r>
    <w:r w:rsidR="005B739B" w:rsidRPr="005C0980">
      <w:rPr>
        <w:color w:val="2D5A95"/>
        <w:sz w:val="18"/>
        <w:szCs w:val="18"/>
      </w:rPr>
      <w:fldChar w:fldCharType="separate"/>
    </w:r>
    <w:r w:rsidR="005B43BB">
      <w:rPr>
        <w:noProof/>
        <w:color w:val="2D5A95"/>
        <w:sz w:val="18"/>
        <w:szCs w:val="18"/>
      </w:rPr>
      <w:t>MG1804-2_0.docx</w:t>
    </w:r>
    <w:r w:rsidR="005B739B" w:rsidRPr="005C0980">
      <w:rPr>
        <w:color w:val="2D5A95"/>
        <w:sz w:val="18"/>
        <w:szCs w:val="18"/>
      </w:rPr>
      <w:fldChar w:fldCharType="end"/>
    </w:r>
    <w:r w:rsidR="005B739B" w:rsidRPr="005C0980">
      <w:rPr>
        <w:color w:val="2D5A95"/>
        <w:sz w:val="18"/>
        <w:szCs w:val="18"/>
      </w:rPr>
      <w:t xml:space="preserve"> | © </w:t>
    </w:r>
    <w:r w:rsidR="005B739B" w:rsidRPr="005C0980">
      <w:rPr>
        <w:noProof/>
        <w:sz w:val="18"/>
        <w:szCs w:val="18"/>
        <w:lang w:val="en-US"/>
      </w:rPr>
      <w:drawing>
        <wp:inline distT="0" distB="0" distL="0" distR="0" wp14:anchorId="5E5DC8BC" wp14:editId="5E5DC8BD">
          <wp:extent cx="165600" cy="82800"/>
          <wp:effectExtent l="0" t="0" r="6350" b="0"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600" cy="8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B739B" w:rsidRPr="00977FE6">
      <w:rPr>
        <w:b/>
      </w:rPr>
      <w:tab/>
    </w:r>
    <w:r w:rsidR="005B739B" w:rsidRPr="00977FE6">
      <w:rPr>
        <w:b/>
      </w:rPr>
      <w:tab/>
    </w:r>
    <w:r w:rsidR="00CC52FF" w:rsidRPr="00977FE6">
      <w:rPr>
        <w:noProof/>
        <w:color w:val="2D5A95"/>
        <w:sz w:val="18"/>
      </w:rPr>
      <w:t>Page</w:t>
    </w:r>
    <w:r w:rsidR="005B739B" w:rsidRPr="00977FE6">
      <w:rPr>
        <w:noProof/>
        <w:color w:val="2D5A95"/>
        <w:sz w:val="18"/>
      </w:rPr>
      <w:t xml:space="preserve"> </w:t>
    </w:r>
    <w:r w:rsidR="000B2462" w:rsidRPr="00977FE6">
      <w:rPr>
        <w:noProof/>
        <w:color w:val="2D5A95"/>
        <w:sz w:val="18"/>
      </w:rPr>
      <w:fldChar w:fldCharType="begin"/>
    </w:r>
    <w:r w:rsidR="000B2462" w:rsidRPr="00977FE6">
      <w:rPr>
        <w:noProof/>
        <w:color w:val="2D5A95"/>
        <w:sz w:val="18"/>
      </w:rPr>
      <w:instrText>PAGE   \* MERGEFORMAT</w:instrText>
    </w:r>
    <w:r w:rsidR="000B2462" w:rsidRPr="00977FE6">
      <w:rPr>
        <w:noProof/>
        <w:color w:val="2D5A95"/>
        <w:sz w:val="18"/>
      </w:rPr>
      <w:fldChar w:fldCharType="separate"/>
    </w:r>
    <w:r w:rsidR="006B38C5">
      <w:rPr>
        <w:noProof/>
        <w:color w:val="2D5A95"/>
        <w:sz w:val="18"/>
      </w:rPr>
      <w:t>1</w:t>
    </w:r>
    <w:r w:rsidR="000B2462" w:rsidRPr="00977FE6">
      <w:rPr>
        <w:noProof/>
        <w:color w:val="2D5A95"/>
        <w:sz w:val="18"/>
      </w:rPr>
      <w:fldChar w:fldCharType="end"/>
    </w:r>
    <w:r w:rsidR="005B739B" w:rsidRPr="00977FE6">
      <w:rPr>
        <w:noProof/>
        <w:color w:val="2D5A95"/>
        <w:sz w:val="18"/>
      </w:rPr>
      <w:t>/</w:t>
    </w:r>
    <w:r w:rsidR="00F226D2">
      <w:rPr>
        <w:noProof/>
        <w:color w:val="2D5A95"/>
        <w:sz w:val="18"/>
      </w:rPr>
      <w:fldChar w:fldCharType="begin"/>
    </w:r>
    <w:r w:rsidR="00F226D2">
      <w:rPr>
        <w:noProof/>
        <w:color w:val="2D5A95"/>
        <w:sz w:val="18"/>
      </w:rPr>
      <w:instrText xml:space="preserve"> NUMPAGES   \* MERGEFORMAT </w:instrText>
    </w:r>
    <w:r w:rsidR="00F226D2">
      <w:rPr>
        <w:noProof/>
        <w:color w:val="2D5A95"/>
        <w:sz w:val="18"/>
      </w:rPr>
      <w:fldChar w:fldCharType="separate"/>
    </w:r>
    <w:r w:rsidR="006B38C5">
      <w:rPr>
        <w:noProof/>
        <w:color w:val="2D5A95"/>
        <w:sz w:val="18"/>
      </w:rPr>
      <w:t>1</w:t>
    </w:r>
    <w:r w:rsidR="00F226D2">
      <w:rPr>
        <w:noProof/>
        <w:color w:val="2D5A95"/>
        <w:sz w:val="18"/>
      </w:rPr>
      <w:fldChar w:fldCharType="end"/>
    </w:r>
    <w:r w:rsidR="005B739B" w:rsidRPr="00977FE6">
      <w:rPr>
        <w:noProof/>
        <w:color w:val="2D5A95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5DC8B4" w14:textId="77777777" w:rsidR="00BC78A8" w:rsidRPr="00977FE6" w:rsidRDefault="00977FE6" w:rsidP="00BC78A8">
    <w:pPr>
      <w:pStyle w:val="AdresstitelILF"/>
    </w:pPr>
    <w:r w:rsidRPr="00977FE6">
      <w:t>ILF CONSULTING ENGINEERS</w:t>
    </w:r>
  </w:p>
  <w:p w14:paraId="5E5DC8B5" w14:textId="77777777" w:rsidR="00BC78A8" w:rsidRPr="00977FE6" w:rsidRDefault="00977FE6" w:rsidP="00BC78A8">
    <w:pPr>
      <w:pStyle w:val="ILF-Adresse"/>
    </w:pPr>
    <w:r w:rsidRPr="00977FE6">
      <w:t>Werner-Eckert-Str. 7</w:t>
    </w:r>
    <w:r w:rsidR="0088555D" w:rsidRPr="00977FE6">
      <w:t xml:space="preserve">, </w:t>
    </w:r>
    <w:r w:rsidRPr="00977FE6">
      <w:t>81829 Munich</w:t>
    </w:r>
    <w:r w:rsidR="00BC78A8" w:rsidRPr="00977FE6">
      <w:t xml:space="preserve"> </w:t>
    </w:r>
  </w:p>
  <w:p w14:paraId="5E5DC8B6" w14:textId="77777777" w:rsidR="00BC78A8" w:rsidRPr="00977FE6" w:rsidRDefault="00BC78A8" w:rsidP="00BC78A8">
    <w:pPr>
      <w:pStyle w:val="ILF-Adresse"/>
    </w:pPr>
    <w:r w:rsidRPr="00977FE6">
      <w:t xml:space="preserve">Phone.: </w:t>
    </w:r>
    <w:r w:rsidR="00977FE6" w:rsidRPr="00977FE6">
      <w:t>+49 / 89 / 25 55 94 - 0</w:t>
    </w:r>
    <w:r w:rsidRPr="00977FE6">
      <w:t xml:space="preserve"> | Fax: </w:t>
    </w:r>
    <w:r w:rsidR="00977FE6" w:rsidRPr="00977FE6">
      <w:t>+49 / 89 / 25 55 94 - 144</w:t>
    </w:r>
  </w:p>
  <w:p w14:paraId="5E5DC8B7" w14:textId="77777777" w:rsidR="00BC78A8" w:rsidRPr="00977FE6" w:rsidRDefault="00BC78A8" w:rsidP="00513883">
    <w:pPr>
      <w:pStyle w:val="ILF-Adresse"/>
    </w:pPr>
    <w:r w:rsidRPr="00977FE6">
      <w:t xml:space="preserve">Email: </w:t>
    </w:r>
    <w:r w:rsidR="00977FE6" w:rsidRPr="00977FE6">
      <w:t>info.muc@ilf.com</w:t>
    </w:r>
    <w:r w:rsidRPr="00977FE6">
      <w:t xml:space="preserve"> | </w:t>
    </w:r>
    <w:r w:rsidR="00977FE6" w:rsidRPr="00977FE6">
      <w:t>www.ilf.com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5DC8A6" w14:textId="77777777" w:rsidR="00630426" w:rsidRPr="00977FE6" w:rsidRDefault="00630426">
      <w:r w:rsidRPr="00977FE6">
        <w:separator/>
      </w:r>
    </w:p>
  </w:footnote>
  <w:footnote w:type="continuationSeparator" w:id="0">
    <w:p w14:paraId="5E5DC8A7" w14:textId="77777777" w:rsidR="00630426" w:rsidRPr="00977FE6" w:rsidRDefault="00630426" w:rsidP="00D45DB0">
      <w:r w:rsidRPr="00977FE6">
        <w:continuationSeparator/>
      </w:r>
    </w:p>
    <w:p w14:paraId="5E5DC8A8" w14:textId="77777777" w:rsidR="00630426" w:rsidRPr="00977FE6" w:rsidRDefault="00630426"/>
    <w:p w14:paraId="5E5DC8A9" w14:textId="77777777" w:rsidR="00630426" w:rsidRPr="00977FE6" w:rsidRDefault="00630426"/>
  </w:footnote>
  <w:footnote w:id="1">
    <w:p w14:paraId="5E5DC8C0" w14:textId="77777777" w:rsidR="006377C9" w:rsidRPr="00B86954" w:rsidRDefault="006377C9" w:rsidP="006377C9">
      <w:pPr>
        <w:pStyle w:val="FootnoteText"/>
        <w:ind w:left="112" w:hanging="112"/>
        <w:rPr>
          <w:lang w:val="en-US"/>
        </w:rPr>
      </w:pPr>
      <w:r>
        <w:rPr>
          <w:rStyle w:val="FootnoteReference"/>
        </w:rPr>
        <w:footnoteRef/>
      </w:r>
      <w:r w:rsidRPr="00946183">
        <w:rPr>
          <w:lang w:val="en-US"/>
        </w:rPr>
        <w:t xml:space="preserve"> </w:t>
      </w:r>
      <w:r w:rsidRPr="00B86954">
        <w:rPr>
          <w:lang w:val="en-US"/>
        </w:rPr>
        <w:t>Beneficial owner refers to the natural person(s) who ultimately own(s) or control(s) the (legal) person on whose behalf the transaction is being conducted.</w:t>
      </w:r>
    </w:p>
    <w:p w14:paraId="5E5DC8C1" w14:textId="77777777" w:rsidR="006377C9" w:rsidRPr="00946183" w:rsidRDefault="006377C9" w:rsidP="006377C9">
      <w:pPr>
        <w:pStyle w:val="FootnoteText"/>
        <w:rPr>
          <w:lang w:val="en-US"/>
        </w:rPr>
      </w:pPr>
      <w:r w:rsidRPr="00B86954">
        <w:rPr>
          <w:rStyle w:val="FootnoteReference"/>
          <w:lang w:val="en-US"/>
        </w:rPr>
        <w:t>2</w:t>
      </w:r>
      <w:r w:rsidRPr="00B86954">
        <w:rPr>
          <w:lang w:val="en-US"/>
        </w:rPr>
        <w:t xml:space="preserve"> This consent has been given on a voluntary basis and may be revoked at any time.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5DC8B0" w14:textId="77777777" w:rsidR="007A694E" w:rsidRPr="00F226D2" w:rsidRDefault="00F226D2" w:rsidP="007A20C3">
    <w:pPr>
      <w:tabs>
        <w:tab w:val="right" w:pos="9498"/>
      </w:tabs>
      <w:spacing w:line="276" w:lineRule="auto"/>
      <w:rPr>
        <w:rFonts w:cs="Arial"/>
        <w:color w:val="305291"/>
        <w:spacing w:val="40"/>
        <w:sz w:val="18"/>
        <w:szCs w:val="18"/>
      </w:rPr>
    </w:pPr>
    <w:r w:rsidRPr="00F226D2">
      <w:rPr>
        <w:rFonts w:cs="Arial"/>
        <w:color w:val="305291"/>
        <w:spacing w:val="40"/>
        <w:sz w:val="18"/>
        <w:szCs w:val="18"/>
      </w:rPr>
      <w:t>ILF Integrated Management System (IMS)</w:t>
    </w:r>
    <w:r w:rsidRPr="00F226D2">
      <w:rPr>
        <w:rFonts w:cs="Arial"/>
        <w:color w:val="305291"/>
        <w:spacing w:val="40"/>
        <w:sz w:val="18"/>
        <w:szCs w:val="18"/>
      </w:rPr>
      <w:tab/>
    </w:r>
    <w:r w:rsidR="006377C9" w:rsidRPr="006377C9">
      <w:rPr>
        <w:rFonts w:cs="Arial"/>
        <w:color w:val="305291"/>
        <w:spacing w:val="40"/>
        <w:sz w:val="18"/>
        <w:szCs w:val="18"/>
      </w:rPr>
      <w:t>MG1804-2/Rev.0</w:t>
    </w:r>
  </w:p>
  <w:p w14:paraId="5E5DC8B1" w14:textId="77777777" w:rsidR="00F226D2" w:rsidRPr="00F226D2" w:rsidRDefault="006377C9" w:rsidP="007A20C3">
    <w:pPr>
      <w:tabs>
        <w:tab w:val="right" w:pos="9498"/>
      </w:tabs>
      <w:spacing w:line="276" w:lineRule="auto"/>
      <w:rPr>
        <w:rFonts w:cs="Arial"/>
        <w:color w:val="305291"/>
        <w:spacing w:val="40"/>
        <w:sz w:val="18"/>
        <w:szCs w:val="18"/>
      </w:rPr>
    </w:pPr>
    <w:r w:rsidRPr="006377C9">
      <w:rPr>
        <w:rFonts w:cs="Arial"/>
        <w:color w:val="305291"/>
        <w:spacing w:val="40"/>
        <w:sz w:val="18"/>
        <w:szCs w:val="18"/>
      </w:rPr>
      <w:t>Compliance Questionnaire</w:t>
    </w:r>
    <w:r w:rsidR="00F226D2" w:rsidRPr="00F226D2">
      <w:rPr>
        <w:rFonts w:cs="Arial"/>
        <w:color w:val="305291"/>
        <w:spacing w:val="40"/>
        <w:sz w:val="18"/>
        <w:szCs w:val="18"/>
      </w:rPr>
      <w:tab/>
    </w:r>
    <w:r w:rsidRPr="006377C9">
      <w:rPr>
        <w:rFonts w:cs="Arial"/>
        <w:color w:val="305291"/>
        <w:spacing w:val="40"/>
        <w:sz w:val="18"/>
        <w:szCs w:val="18"/>
      </w:rPr>
      <w:t>23/06/2017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5DC8B3" w14:textId="77777777" w:rsidR="009F33C3" w:rsidRPr="00977FE6" w:rsidRDefault="005019D8" w:rsidP="00D266F6">
    <w:pPr>
      <w:pStyle w:val="Header"/>
    </w:pPr>
    <w:r w:rsidRPr="00977FE6">
      <w:rPr>
        <w:noProof/>
        <w:lang w:val="en-US"/>
      </w:rPr>
      <w:drawing>
        <wp:anchor distT="0" distB="0" distL="114300" distR="114300" simplePos="0" relativeHeight="251669504" behindDoc="1" locked="0" layoutInCell="1" allowOverlap="0" wp14:anchorId="5E5DC8BE" wp14:editId="5E5DC8BF">
          <wp:simplePos x="0" y="0"/>
          <wp:positionH relativeFrom="column">
            <wp:posOffset>5724525</wp:posOffset>
          </wp:positionH>
          <wp:positionV relativeFrom="paragraph">
            <wp:posOffset>0</wp:posOffset>
          </wp:positionV>
          <wp:extent cx="540000" cy="576000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LF_Logo_Tite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9BC6E56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A5A5883"/>
    <w:multiLevelType w:val="hybridMultilevel"/>
    <w:tmpl w:val="B3F08EF2"/>
    <w:lvl w:ilvl="0" w:tplc="02304BB6">
      <w:start w:val="1"/>
      <w:numFmt w:val="upperLetter"/>
      <w:pStyle w:val="Reference"/>
      <w:lvlText w:val="Reference 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C0100"/>
    <w:multiLevelType w:val="hybridMultilevel"/>
    <w:tmpl w:val="6AA481B0"/>
    <w:lvl w:ilvl="0" w:tplc="D34475D6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E38F4"/>
    <w:multiLevelType w:val="hybridMultilevel"/>
    <w:tmpl w:val="0164D222"/>
    <w:lvl w:ilvl="0" w:tplc="727C8970">
      <w:start w:val="1"/>
      <w:numFmt w:val="lowerLetter"/>
      <w:pStyle w:val="B2"/>
      <w:lvlText w:val="%1)"/>
      <w:lvlJc w:val="left"/>
      <w:pPr>
        <w:ind w:left="1854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574" w:hanging="360"/>
      </w:pPr>
    </w:lvl>
    <w:lvl w:ilvl="2" w:tplc="0407001B" w:tentative="1">
      <w:start w:val="1"/>
      <w:numFmt w:val="lowerRoman"/>
      <w:lvlText w:val="%3."/>
      <w:lvlJc w:val="right"/>
      <w:pPr>
        <w:ind w:left="3294" w:hanging="180"/>
      </w:pPr>
    </w:lvl>
    <w:lvl w:ilvl="3" w:tplc="0407000F" w:tentative="1">
      <w:start w:val="1"/>
      <w:numFmt w:val="decimal"/>
      <w:lvlText w:val="%4."/>
      <w:lvlJc w:val="left"/>
      <w:pPr>
        <w:ind w:left="4014" w:hanging="360"/>
      </w:pPr>
    </w:lvl>
    <w:lvl w:ilvl="4" w:tplc="04070019" w:tentative="1">
      <w:start w:val="1"/>
      <w:numFmt w:val="lowerLetter"/>
      <w:lvlText w:val="%5."/>
      <w:lvlJc w:val="left"/>
      <w:pPr>
        <w:ind w:left="4734" w:hanging="360"/>
      </w:pPr>
    </w:lvl>
    <w:lvl w:ilvl="5" w:tplc="0407001B" w:tentative="1">
      <w:start w:val="1"/>
      <w:numFmt w:val="lowerRoman"/>
      <w:lvlText w:val="%6."/>
      <w:lvlJc w:val="right"/>
      <w:pPr>
        <w:ind w:left="5454" w:hanging="180"/>
      </w:pPr>
    </w:lvl>
    <w:lvl w:ilvl="6" w:tplc="0407000F" w:tentative="1">
      <w:start w:val="1"/>
      <w:numFmt w:val="decimal"/>
      <w:lvlText w:val="%7."/>
      <w:lvlJc w:val="left"/>
      <w:pPr>
        <w:ind w:left="6174" w:hanging="360"/>
      </w:pPr>
    </w:lvl>
    <w:lvl w:ilvl="7" w:tplc="04070019" w:tentative="1">
      <w:start w:val="1"/>
      <w:numFmt w:val="lowerLetter"/>
      <w:lvlText w:val="%8."/>
      <w:lvlJc w:val="left"/>
      <w:pPr>
        <w:ind w:left="6894" w:hanging="360"/>
      </w:pPr>
    </w:lvl>
    <w:lvl w:ilvl="8" w:tplc="0407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1C872734"/>
    <w:multiLevelType w:val="hybridMultilevel"/>
    <w:tmpl w:val="3E4657BA"/>
    <w:lvl w:ilvl="0" w:tplc="B6AED4B8">
      <w:start w:val="1"/>
      <w:numFmt w:val="decimal"/>
      <w:pStyle w:val="N0"/>
      <w:lvlText w:val="%1."/>
      <w:lvlJc w:val="left"/>
      <w:pPr>
        <w:ind w:left="720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B74A3"/>
    <w:multiLevelType w:val="hybridMultilevel"/>
    <w:tmpl w:val="EA18432E"/>
    <w:lvl w:ilvl="0" w:tplc="A2BC80EA">
      <w:start w:val="1"/>
      <w:numFmt w:val="decimal"/>
      <w:pStyle w:val="N1"/>
      <w:lvlText w:val="%1."/>
      <w:lvlJc w:val="left"/>
      <w:pPr>
        <w:ind w:left="1429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E50C32"/>
    <w:multiLevelType w:val="hybridMultilevel"/>
    <w:tmpl w:val="F144618C"/>
    <w:lvl w:ilvl="0" w:tplc="6492BAF8">
      <w:start w:val="1"/>
      <w:numFmt w:val="bullet"/>
      <w:pStyle w:val="P1"/>
      <w:lvlText w:val=""/>
      <w:lvlJc w:val="left"/>
      <w:pPr>
        <w:ind w:left="1429" w:hanging="360"/>
      </w:pPr>
      <w:rPr>
        <w:rFonts w:ascii="Wingdings" w:hAnsi="Wingdings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1E34A3"/>
    <w:multiLevelType w:val="hybridMultilevel"/>
    <w:tmpl w:val="8ADA463E"/>
    <w:lvl w:ilvl="0" w:tplc="FD5C639A">
      <w:start w:val="1"/>
      <w:numFmt w:val="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7223F"/>
    <w:multiLevelType w:val="hybridMultilevel"/>
    <w:tmpl w:val="91003614"/>
    <w:lvl w:ilvl="0" w:tplc="02106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C1FBF"/>
    <w:multiLevelType w:val="hybridMultilevel"/>
    <w:tmpl w:val="934655CE"/>
    <w:lvl w:ilvl="0" w:tplc="F4169C0A">
      <w:start w:val="1"/>
      <w:numFmt w:val="decimal"/>
      <w:pStyle w:val="Literaturverzeichnis1"/>
      <w:lvlText w:val="[%1]"/>
      <w:lvlJc w:val="left"/>
      <w:pPr>
        <w:ind w:left="1432" w:hanging="360"/>
      </w:pPr>
      <w:rPr>
        <w:rFonts w:hint="default"/>
        <w:b w:val="0"/>
        <w:i w:val="0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512" w:hanging="360"/>
      </w:pPr>
    </w:lvl>
    <w:lvl w:ilvl="2" w:tplc="0407001B" w:tentative="1">
      <w:start w:val="1"/>
      <w:numFmt w:val="lowerRoman"/>
      <w:lvlText w:val="%3."/>
      <w:lvlJc w:val="right"/>
      <w:pPr>
        <w:ind w:left="3232" w:hanging="180"/>
      </w:pPr>
    </w:lvl>
    <w:lvl w:ilvl="3" w:tplc="0407000F" w:tentative="1">
      <w:start w:val="1"/>
      <w:numFmt w:val="decimal"/>
      <w:lvlText w:val="%4."/>
      <w:lvlJc w:val="left"/>
      <w:pPr>
        <w:ind w:left="3952" w:hanging="360"/>
      </w:pPr>
    </w:lvl>
    <w:lvl w:ilvl="4" w:tplc="04070019" w:tentative="1">
      <w:start w:val="1"/>
      <w:numFmt w:val="lowerLetter"/>
      <w:lvlText w:val="%5."/>
      <w:lvlJc w:val="left"/>
      <w:pPr>
        <w:ind w:left="4672" w:hanging="360"/>
      </w:pPr>
    </w:lvl>
    <w:lvl w:ilvl="5" w:tplc="0407001B" w:tentative="1">
      <w:start w:val="1"/>
      <w:numFmt w:val="lowerRoman"/>
      <w:lvlText w:val="%6."/>
      <w:lvlJc w:val="right"/>
      <w:pPr>
        <w:ind w:left="5392" w:hanging="180"/>
      </w:pPr>
    </w:lvl>
    <w:lvl w:ilvl="6" w:tplc="0407000F" w:tentative="1">
      <w:start w:val="1"/>
      <w:numFmt w:val="decimal"/>
      <w:lvlText w:val="%7."/>
      <w:lvlJc w:val="left"/>
      <w:pPr>
        <w:ind w:left="6112" w:hanging="360"/>
      </w:pPr>
    </w:lvl>
    <w:lvl w:ilvl="7" w:tplc="04070019" w:tentative="1">
      <w:start w:val="1"/>
      <w:numFmt w:val="lowerLetter"/>
      <w:lvlText w:val="%8."/>
      <w:lvlJc w:val="left"/>
      <w:pPr>
        <w:ind w:left="6832" w:hanging="360"/>
      </w:pPr>
    </w:lvl>
    <w:lvl w:ilvl="8" w:tplc="0407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10" w15:restartNumberingAfterBreak="0">
    <w:nsid w:val="3D385210"/>
    <w:multiLevelType w:val="hybridMultilevel"/>
    <w:tmpl w:val="4C40B2B2"/>
    <w:lvl w:ilvl="0" w:tplc="FA2C18F2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87B3F"/>
    <w:multiLevelType w:val="multilevel"/>
    <w:tmpl w:val="FCAE228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2" w15:restartNumberingAfterBreak="0">
    <w:nsid w:val="432D57BE"/>
    <w:multiLevelType w:val="hybridMultilevel"/>
    <w:tmpl w:val="E750646C"/>
    <w:lvl w:ilvl="0" w:tplc="8714841C">
      <w:start w:val="1"/>
      <w:numFmt w:val="lowerLetter"/>
      <w:pStyle w:val="B3"/>
      <w:lvlText w:val="%1)"/>
      <w:lvlJc w:val="left"/>
      <w:pPr>
        <w:ind w:left="2279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999" w:hanging="360"/>
      </w:pPr>
    </w:lvl>
    <w:lvl w:ilvl="2" w:tplc="0407001B" w:tentative="1">
      <w:start w:val="1"/>
      <w:numFmt w:val="lowerRoman"/>
      <w:lvlText w:val="%3."/>
      <w:lvlJc w:val="right"/>
      <w:pPr>
        <w:ind w:left="3719" w:hanging="180"/>
      </w:pPr>
    </w:lvl>
    <w:lvl w:ilvl="3" w:tplc="0407000F" w:tentative="1">
      <w:start w:val="1"/>
      <w:numFmt w:val="decimal"/>
      <w:lvlText w:val="%4."/>
      <w:lvlJc w:val="left"/>
      <w:pPr>
        <w:ind w:left="4439" w:hanging="360"/>
      </w:pPr>
    </w:lvl>
    <w:lvl w:ilvl="4" w:tplc="04070019" w:tentative="1">
      <w:start w:val="1"/>
      <w:numFmt w:val="lowerLetter"/>
      <w:lvlText w:val="%5."/>
      <w:lvlJc w:val="left"/>
      <w:pPr>
        <w:ind w:left="5159" w:hanging="360"/>
      </w:pPr>
    </w:lvl>
    <w:lvl w:ilvl="5" w:tplc="0407001B" w:tentative="1">
      <w:start w:val="1"/>
      <w:numFmt w:val="lowerRoman"/>
      <w:lvlText w:val="%6."/>
      <w:lvlJc w:val="right"/>
      <w:pPr>
        <w:ind w:left="5879" w:hanging="180"/>
      </w:pPr>
    </w:lvl>
    <w:lvl w:ilvl="6" w:tplc="0407000F" w:tentative="1">
      <w:start w:val="1"/>
      <w:numFmt w:val="decimal"/>
      <w:lvlText w:val="%7."/>
      <w:lvlJc w:val="left"/>
      <w:pPr>
        <w:ind w:left="6599" w:hanging="360"/>
      </w:pPr>
    </w:lvl>
    <w:lvl w:ilvl="7" w:tplc="04070019" w:tentative="1">
      <w:start w:val="1"/>
      <w:numFmt w:val="lowerLetter"/>
      <w:lvlText w:val="%8."/>
      <w:lvlJc w:val="left"/>
      <w:pPr>
        <w:ind w:left="7319" w:hanging="360"/>
      </w:pPr>
    </w:lvl>
    <w:lvl w:ilvl="8" w:tplc="0407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13" w15:restartNumberingAfterBreak="0">
    <w:nsid w:val="478F6D11"/>
    <w:multiLevelType w:val="hybridMultilevel"/>
    <w:tmpl w:val="197894D4"/>
    <w:lvl w:ilvl="0" w:tplc="0658BA74">
      <w:start w:val="1"/>
      <w:numFmt w:val="decimal"/>
      <w:pStyle w:val="N3"/>
      <w:lvlText w:val="%1."/>
      <w:lvlJc w:val="left"/>
      <w:pPr>
        <w:ind w:left="2279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999" w:hanging="360"/>
      </w:pPr>
    </w:lvl>
    <w:lvl w:ilvl="2" w:tplc="0407001B" w:tentative="1">
      <w:start w:val="1"/>
      <w:numFmt w:val="lowerRoman"/>
      <w:lvlText w:val="%3."/>
      <w:lvlJc w:val="right"/>
      <w:pPr>
        <w:ind w:left="3719" w:hanging="180"/>
      </w:pPr>
    </w:lvl>
    <w:lvl w:ilvl="3" w:tplc="0407000F" w:tentative="1">
      <w:start w:val="1"/>
      <w:numFmt w:val="decimal"/>
      <w:lvlText w:val="%4."/>
      <w:lvlJc w:val="left"/>
      <w:pPr>
        <w:ind w:left="4439" w:hanging="360"/>
      </w:pPr>
    </w:lvl>
    <w:lvl w:ilvl="4" w:tplc="04070019" w:tentative="1">
      <w:start w:val="1"/>
      <w:numFmt w:val="lowerLetter"/>
      <w:lvlText w:val="%5."/>
      <w:lvlJc w:val="left"/>
      <w:pPr>
        <w:ind w:left="5159" w:hanging="360"/>
      </w:pPr>
    </w:lvl>
    <w:lvl w:ilvl="5" w:tplc="0407001B" w:tentative="1">
      <w:start w:val="1"/>
      <w:numFmt w:val="lowerRoman"/>
      <w:lvlText w:val="%6."/>
      <w:lvlJc w:val="right"/>
      <w:pPr>
        <w:ind w:left="5879" w:hanging="180"/>
      </w:pPr>
    </w:lvl>
    <w:lvl w:ilvl="6" w:tplc="0407000F" w:tentative="1">
      <w:start w:val="1"/>
      <w:numFmt w:val="decimal"/>
      <w:lvlText w:val="%7."/>
      <w:lvlJc w:val="left"/>
      <w:pPr>
        <w:ind w:left="6599" w:hanging="360"/>
      </w:pPr>
    </w:lvl>
    <w:lvl w:ilvl="7" w:tplc="04070019" w:tentative="1">
      <w:start w:val="1"/>
      <w:numFmt w:val="lowerLetter"/>
      <w:lvlText w:val="%8."/>
      <w:lvlJc w:val="left"/>
      <w:pPr>
        <w:ind w:left="7319" w:hanging="360"/>
      </w:pPr>
    </w:lvl>
    <w:lvl w:ilvl="8" w:tplc="0407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14" w15:restartNumberingAfterBreak="0">
    <w:nsid w:val="48C43F2E"/>
    <w:multiLevelType w:val="hybridMultilevel"/>
    <w:tmpl w:val="0E704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86E93"/>
    <w:multiLevelType w:val="hybridMultilevel"/>
    <w:tmpl w:val="99BAE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C2435"/>
    <w:multiLevelType w:val="hybridMultilevel"/>
    <w:tmpl w:val="A49A1058"/>
    <w:lvl w:ilvl="0" w:tplc="58B48774">
      <w:start w:val="1"/>
      <w:numFmt w:val="lowerLetter"/>
      <w:pStyle w:val="B1"/>
      <w:lvlText w:val="%1)"/>
      <w:lvlJc w:val="left"/>
      <w:pPr>
        <w:ind w:left="1429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F443A5F"/>
    <w:multiLevelType w:val="hybridMultilevel"/>
    <w:tmpl w:val="FF2E1C44"/>
    <w:lvl w:ilvl="0" w:tplc="2F867C3C">
      <w:start w:val="1"/>
      <w:numFmt w:val="lowerLetter"/>
      <w:pStyle w:val="B0"/>
      <w:lvlText w:val="%1)"/>
      <w:lvlJc w:val="left"/>
      <w:pPr>
        <w:ind w:left="720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2C5EC4"/>
    <w:multiLevelType w:val="multilevel"/>
    <w:tmpl w:val="FCAE2286"/>
    <w:styleLink w:val="Formatvorlage1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9" w15:restartNumberingAfterBreak="0">
    <w:nsid w:val="565E0F26"/>
    <w:multiLevelType w:val="hybridMultilevel"/>
    <w:tmpl w:val="E5966A4E"/>
    <w:lvl w:ilvl="0" w:tplc="991E90C8">
      <w:start w:val="1"/>
      <w:numFmt w:val="bullet"/>
      <w:pStyle w:val="P0"/>
      <w:lvlText w:val=""/>
      <w:lvlJc w:val="left"/>
      <w:pPr>
        <w:ind w:left="720" w:hanging="360"/>
      </w:pPr>
      <w:rPr>
        <w:rFonts w:ascii="Symbol" w:hAnsi="Symbol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C7B6D"/>
    <w:multiLevelType w:val="hybridMultilevel"/>
    <w:tmpl w:val="A5FAD16E"/>
    <w:lvl w:ilvl="0" w:tplc="9828DF44">
      <w:start w:val="1"/>
      <w:numFmt w:val="bullet"/>
      <w:pStyle w:val="P2"/>
      <w:lvlText w:val="»"/>
      <w:lvlJc w:val="left"/>
      <w:pPr>
        <w:ind w:left="1778" w:hanging="360"/>
      </w:pPr>
      <w:rPr>
        <w:rFonts w:ascii="Arial" w:hAnsi="Arial" w:hint="default"/>
        <w:b/>
        <w:i w:val="0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21" w15:restartNumberingAfterBreak="0">
    <w:nsid w:val="646A7E55"/>
    <w:multiLevelType w:val="hybridMultilevel"/>
    <w:tmpl w:val="17545172"/>
    <w:lvl w:ilvl="0" w:tplc="B5643E76">
      <w:start w:val="1"/>
      <w:numFmt w:val="bullet"/>
      <w:pStyle w:val="P3"/>
      <w:lvlText w:val=""/>
      <w:lvlJc w:val="left"/>
      <w:pPr>
        <w:ind w:left="2421" w:hanging="360"/>
      </w:pPr>
      <w:rPr>
        <w:rFonts w:ascii="Symbol" w:hAnsi="Symbol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67370416"/>
    <w:multiLevelType w:val="hybridMultilevel"/>
    <w:tmpl w:val="E57ED3C8"/>
    <w:lvl w:ilvl="0" w:tplc="795C4B6C">
      <w:start w:val="1"/>
      <w:numFmt w:val="decimal"/>
      <w:pStyle w:val="N2"/>
      <w:lvlText w:val="%1."/>
      <w:lvlJc w:val="left"/>
      <w:pPr>
        <w:ind w:left="1854" w:hanging="360"/>
      </w:pPr>
      <w:rPr>
        <w:rFonts w:hint="default"/>
        <w:color w:val="305291" w:themeColor="accent1"/>
      </w:rPr>
    </w:lvl>
    <w:lvl w:ilvl="1" w:tplc="04070019">
      <w:start w:val="1"/>
      <w:numFmt w:val="lowerLetter"/>
      <w:lvlText w:val="%2."/>
      <w:lvlJc w:val="left"/>
      <w:pPr>
        <w:ind w:left="2574" w:hanging="360"/>
      </w:pPr>
    </w:lvl>
    <w:lvl w:ilvl="2" w:tplc="0407001B">
      <w:start w:val="1"/>
      <w:numFmt w:val="lowerRoman"/>
      <w:lvlText w:val="%3."/>
      <w:lvlJc w:val="right"/>
      <w:pPr>
        <w:ind w:left="3294" w:hanging="180"/>
      </w:pPr>
    </w:lvl>
    <w:lvl w:ilvl="3" w:tplc="0407000F">
      <w:start w:val="1"/>
      <w:numFmt w:val="decimal"/>
      <w:lvlText w:val="%4."/>
      <w:lvlJc w:val="left"/>
      <w:pPr>
        <w:ind w:left="4014" w:hanging="360"/>
      </w:pPr>
    </w:lvl>
    <w:lvl w:ilvl="4" w:tplc="04070019">
      <w:start w:val="1"/>
      <w:numFmt w:val="lowerLetter"/>
      <w:lvlText w:val="%5."/>
      <w:lvlJc w:val="left"/>
      <w:pPr>
        <w:ind w:left="4734" w:hanging="360"/>
      </w:pPr>
    </w:lvl>
    <w:lvl w:ilvl="5" w:tplc="0407001B">
      <w:start w:val="1"/>
      <w:numFmt w:val="lowerRoman"/>
      <w:lvlText w:val="%6."/>
      <w:lvlJc w:val="right"/>
      <w:pPr>
        <w:ind w:left="5454" w:hanging="180"/>
      </w:pPr>
    </w:lvl>
    <w:lvl w:ilvl="6" w:tplc="0407000F">
      <w:start w:val="1"/>
      <w:numFmt w:val="decimal"/>
      <w:lvlText w:val="%7."/>
      <w:lvlJc w:val="left"/>
      <w:pPr>
        <w:ind w:left="6174" w:hanging="360"/>
      </w:pPr>
    </w:lvl>
    <w:lvl w:ilvl="7" w:tplc="04070019">
      <w:start w:val="1"/>
      <w:numFmt w:val="lowerLetter"/>
      <w:lvlText w:val="%8."/>
      <w:lvlJc w:val="left"/>
      <w:pPr>
        <w:ind w:left="6894" w:hanging="360"/>
      </w:pPr>
    </w:lvl>
    <w:lvl w:ilvl="8" w:tplc="0407001B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79521595"/>
    <w:multiLevelType w:val="hybridMultilevel"/>
    <w:tmpl w:val="2FDEE558"/>
    <w:lvl w:ilvl="0" w:tplc="4CEA1E8A">
      <w:start w:val="1"/>
      <w:numFmt w:val="decimal"/>
      <w:pStyle w:val="U0"/>
      <w:lvlText w:val="%1."/>
      <w:lvlJc w:val="left"/>
      <w:pPr>
        <w:ind w:left="720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13"/>
  </w:num>
  <w:num w:numId="4">
    <w:abstractNumId w:val="6"/>
  </w:num>
  <w:num w:numId="5">
    <w:abstractNumId w:val="20"/>
  </w:num>
  <w:num w:numId="6">
    <w:abstractNumId w:val="21"/>
  </w:num>
  <w:num w:numId="7">
    <w:abstractNumId w:val="5"/>
    <w:lvlOverride w:ilvl="0">
      <w:startOverride w:val="1"/>
    </w:lvlOverride>
  </w:num>
  <w:num w:numId="8">
    <w:abstractNumId w:val="3"/>
  </w:num>
  <w:num w:numId="9">
    <w:abstractNumId w:val="12"/>
  </w:num>
  <w:num w:numId="10">
    <w:abstractNumId w:val="16"/>
    <w:lvlOverride w:ilvl="0">
      <w:startOverride w:val="1"/>
    </w:lvlOverride>
  </w:num>
  <w:num w:numId="11">
    <w:abstractNumId w:val="9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</w:num>
  <w:num w:numId="14">
    <w:abstractNumId w:val="1"/>
  </w:num>
  <w:num w:numId="15">
    <w:abstractNumId w:val="11"/>
  </w:num>
  <w:num w:numId="16">
    <w:abstractNumId w:val="0"/>
  </w:num>
  <w:num w:numId="17">
    <w:abstractNumId w:val="5"/>
  </w:num>
  <w:num w:numId="18">
    <w:abstractNumId w:val="10"/>
  </w:num>
  <w:num w:numId="19">
    <w:abstractNumId w:val="2"/>
  </w:num>
  <w:num w:numId="20">
    <w:abstractNumId w:val="8"/>
  </w:num>
  <w:num w:numId="21">
    <w:abstractNumId w:val="16"/>
  </w:num>
  <w:num w:numId="22">
    <w:abstractNumId w:val="17"/>
  </w:num>
  <w:num w:numId="23">
    <w:abstractNumId w:val="4"/>
  </w:num>
  <w:num w:numId="24">
    <w:abstractNumId w:val="19"/>
  </w:num>
  <w:num w:numId="25">
    <w:abstractNumId w:val="7"/>
  </w:num>
  <w:num w:numId="26">
    <w:abstractNumId w:val="15"/>
  </w:num>
  <w:num w:numId="2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1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9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C9"/>
    <w:rsid w:val="000031F9"/>
    <w:rsid w:val="00003680"/>
    <w:rsid w:val="00005727"/>
    <w:rsid w:val="00007962"/>
    <w:rsid w:val="0001242C"/>
    <w:rsid w:val="00014A8A"/>
    <w:rsid w:val="00016459"/>
    <w:rsid w:val="00025A77"/>
    <w:rsid w:val="00026EB0"/>
    <w:rsid w:val="000353FB"/>
    <w:rsid w:val="00035B17"/>
    <w:rsid w:val="00042F68"/>
    <w:rsid w:val="0004510E"/>
    <w:rsid w:val="00051B5D"/>
    <w:rsid w:val="000532DD"/>
    <w:rsid w:val="00057D88"/>
    <w:rsid w:val="00062C93"/>
    <w:rsid w:val="0006520B"/>
    <w:rsid w:val="0006769A"/>
    <w:rsid w:val="00070CC2"/>
    <w:rsid w:val="000760C8"/>
    <w:rsid w:val="000903AB"/>
    <w:rsid w:val="0009217A"/>
    <w:rsid w:val="000A3E96"/>
    <w:rsid w:val="000B2462"/>
    <w:rsid w:val="000B2EFD"/>
    <w:rsid w:val="000B6E3B"/>
    <w:rsid w:val="000C057F"/>
    <w:rsid w:val="000C1EEB"/>
    <w:rsid w:val="000C230B"/>
    <w:rsid w:val="000D0348"/>
    <w:rsid w:val="000D0D1E"/>
    <w:rsid w:val="000E1745"/>
    <w:rsid w:val="000E24F4"/>
    <w:rsid w:val="000E492A"/>
    <w:rsid w:val="000E5DDA"/>
    <w:rsid w:val="001043E0"/>
    <w:rsid w:val="00107451"/>
    <w:rsid w:val="00111A96"/>
    <w:rsid w:val="001126FF"/>
    <w:rsid w:val="00114F61"/>
    <w:rsid w:val="00117F75"/>
    <w:rsid w:val="00133F1E"/>
    <w:rsid w:val="00135D65"/>
    <w:rsid w:val="001368B4"/>
    <w:rsid w:val="001415A1"/>
    <w:rsid w:val="001447AC"/>
    <w:rsid w:val="00146CE5"/>
    <w:rsid w:val="00147184"/>
    <w:rsid w:val="00153AAF"/>
    <w:rsid w:val="00154C5A"/>
    <w:rsid w:val="00155B08"/>
    <w:rsid w:val="001567C5"/>
    <w:rsid w:val="00161B20"/>
    <w:rsid w:val="00164A7E"/>
    <w:rsid w:val="00166D0B"/>
    <w:rsid w:val="00172C0D"/>
    <w:rsid w:val="00176DC8"/>
    <w:rsid w:val="00191D74"/>
    <w:rsid w:val="0019315F"/>
    <w:rsid w:val="001963FC"/>
    <w:rsid w:val="001B14F2"/>
    <w:rsid w:val="001B154A"/>
    <w:rsid w:val="001C0C74"/>
    <w:rsid w:val="001C4092"/>
    <w:rsid w:val="001C7621"/>
    <w:rsid w:val="001D7FE3"/>
    <w:rsid w:val="001F052E"/>
    <w:rsid w:val="0020381E"/>
    <w:rsid w:val="00204884"/>
    <w:rsid w:val="00206D78"/>
    <w:rsid w:val="002237AD"/>
    <w:rsid w:val="00224E68"/>
    <w:rsid w:val="00226AA1"/>
    <w:rsid w:val="00231EBE"/>
    <w:rsid w:val="00237F8D"/>
    <w:rsid w:val="002406FD"/>
    <w:rsid w:val="00242045"/>
    <w:rsid w:val="002425A8"/>
    <w:rsid w:val="002461CC"/>
    <w:rsid w:val="00253C0E"/>
    <w:rsid w:val="00254F74"/>
    <w:rsid w:val="0026669B"/>
    <w:rsid w:val="00275726"/>
    <w:rsid w:val="0027771F"/>
    <w:rsid w:val="00280C45"/>
    <w:rsid w:val="00284294"/>
    <w:rsid w:val="00286792"/>
    <w:rsid w:val="002971D5"/>
    <w:rsid w:val="002A05A6"/>
    <w:rsid w:val="002A07CD"/>
    <w:rsid w:val="002A287B"/>
    <w:rsid w:val="002A6E76"/>
    <w:rsid w:val="002B06AE"/>
    <w:rsid w:val="002B7946"/>
    <w:rsid w:val="002C5851"/>
    <w:rsid w:val="002D0B46"/>
    <w:rsid w:val="002D0CE9"/>
    <w:rsid w:val="002D1DCF"/>
    <w:rsid w:val="002E4752"/>
    <w:rsid w:val="002E7715"/>
    <w:rsid w:val="002F3795"/>
    <w:rsid w:val="003106F5"/>
    <w:rsid w:val="00331B30"/>
    <w:rsid w:val="00334CEC"/>
    <w:rsid w:val="003404FC"/>
    <w:rsid w:val="00342A19"/>
    <w:rsid w:val="00344032"/>
    <w:rsid w:val="00347C4D"/>
    <w:rsid w:val="00354887"/>
    <w:rsid w:val="0035640A"/>
    <w:rsid w:val="003600AD"/>
    <w:rsid w:val="003625CA"/>
    <w:rsid w:val="0036277E"/>
    <w:rsid w:val="00362DA0"/>
    <w:rsid w:val="00364923"/>
    <w:rsid w:val="00371885"/>
    <w:rsid w:val="00371EAF"/>
    <w:rsid w:val="0037637C"/>
    <w:rsid w:val="0038038A"/>
    <w:rsid w:val="0038117D"/>
    <w:rsid w:val="00391B33"/>
    <w:rsid w:val="003A3541"/>
    <w:rsid w:val="003A571A"/>
    <w:rsid w:val="003A5DAE"/>
    <w:rsid w:val="003B177C"/>
    <w:rsid w:val="003B5029"/>
    <w:rsid w:val="003B5469"/>
    <w:rsid w:val="003C2821"/>
    <w:rsid w:val="003D32CB"/>
    <w:rsid w:val="003D737E"/>
    <w:rsid w:val="003E39DD"/>
    <w:rsid w:val="003F3692"/>
    <w:rsid w:val="003F40E6"/>
    <w:rsid w:val="00405D37"/>
    <w:rsid w:val="00406B9B"/>
    <w:rsid w:val="00407D94"/>
    <w:rsid w:val="004148B5"/>
    <w:rsid w:val="00417B6D"/>
    <w:rsid w:val="00417CD1"/>
    <w:rsid w:val="00420C41"/>
    <w:rsid w:val="004216AC"/>
    <w:rsid w:val="0042458F"/>
    <w:rsid w:val="00425332"/>
    <w:rsid w:val="00431080"/>
    <w:rsid w:val="00433380"/>
    <w:rsid w:val="00436DFB"/>
    <w:rsid w:val="00437AA4"/>
    <w:rsid w:val="00442F3B"/>
    <w:rsid w:val="00443733"/>
    <w:rsid w:val="00443DE8"/>
    <w:rsid w:val="00443E40"/>
    <w:rsid w:val="00445DCC"/>
    <w:rsid w:val="0045233F"/>
    <w:rsid w:val="00452D44"/>
    <w:rsid w:val="00453AF4"/>
    <w:rsid w:val="00455C94"/>
    <w:rsid w:val="0045656C"/>
    <w:rsid w:val="00460401"/>
    <w:rsid w:val="004634E1"/>
    <w:rsid w:val="00472AB4"/>
    <w:rsid w:val="0047471F"/>
    <w:rsid w:val="00476B61"/>
    <w:rsid w:val="00477D73"/>
    <w:rsid w:val="0048225C"/>
    <w:rsid w:val="00485750"/>
    <w:rsid w:val="00486723"/>
    <w:rsid w:val="00493FA5"/>
    <w:rsid w:val="00497DF4"/>
    <w:rsid w:val="004B2A0F"/>
    <w:rsid w:val="004C713B"/>
    <w:rsid w:val="004C757F"/>
    <w:rsid w:val="004D5A69"/>
    <w:rsid w:val="004E4846"/>
    <w:rsid w:val="004F1971"/>
    <w:rsid w:val="004F5810"/>
    <w:rsid w:val="005019D8"/>
    <w:rsid w:val="005124DF"/>
    <w:rsid w:val="00513883"/>
    <w:rsid w:val="005239A1"/>
    <w:rsid w:val="00530F36"/>
    <w:rsid w:val="00532E63"/>
    <w:rsid w:val="00537F7D"/>
    <w:rsid w:val="005513BD"/>
    <w:rsid w:val="005527EC"/>
    <w:rsid w:val="005544E8"/>
    <w:rsid w:val="00555D4E"/>
    <w:rsid w:val="005611EC"/>
    <w:rsid w:val="0056216A"/>
    <w:rsid w:val="00564144"/>
    <w:rsid w:val="00565162"/>
    <w:rsid w:val="00565DF4"/>
    <w:rsid w:val="005707F6"/>
    <w:rsid w:val="00571F3E"/>
    <w:rsid w:val="0059513D"/>
    <w:rsid w:val="00595CDD"/>
    <w:rsid w:val="005A7037"/>
    <w:rsid w:val="005B43BB"/>
    <w:rsid w:val="005B62DF"/>
    <w:rsid w:val="005B739B"/>
    <w:rsid w:val="005C0980"/>
    <w:rsid w:val="005C10FA"/>
    <w:rsid w:val="005C226A"/>
    <w:rsid w:val="005C7C98"/>
    <w:rsid w:val="005D34BF"/>
    <w:rsid w:val="005D4506"/>
    <w:rsid w:val="005D672F"/>
    <w:rsid w:val="005E1676"/>
    <w:rsid w:val="005F1156"/>
    <w:rsid w:val="005F3F7C"/>
    <w:rsid w:val="005F5708"/>
    <w:rsid w:val="006008ED"/>
    <w:rsid w:val="00603283"/>
    <w:rsid w:val="006125BA"/>
    <w:rsid w:val="00621D49"/>
    <w:rsid w:val="006224DF"/>
    <w:rsid w:val="00630426"/>
    <w:rsid w:val="006334AE"/>
    <w:rsid w:val="006377C9"/>
    <w:rsid w:val="00643E30"/>
    <w:rsid w:val="00655088"/>
    <w:rsid w:val="00657C36"/>
    <w:rsid w:val="00662D48"/>
    <w:rsid w:val="006855C6"/>
    <w:rsid w:val="00696A36"/>
    <w:rsid w:val="006A34CB"/>
    <w:rsid w:val="006A356F"/>
    <w:rsid w:val="006B0110"/>
    <w:rsid w:val="006B107B"/>
    <w:rsid w:val="006B38C5"/>
    <w:rsid w:val="006B4D09"/>
    <w:rsid w:val="006C6A54"/>
    <w:rsid w:val="006D7E2D"/>
    <w:rsid w:val="006E4B4E"/>
    <w:rsid w:val="006E525C"/>
    <w:rsid w:val="006E7484"/>
    <w:rsid w:val="006F3339"/>
    <w:rsid w:val="006F5F47"/>
    <w:rsid w:val="007029A7"/>
    <w:rsid w:val="007041CF"/>
    <w:rsid w:val="00705100"/>
    <w:rsid w:val="007061D9"/>
    <w:rsid w:val="0070710B"/>
    <w:rsid w:val="00711BB1"/>
    <w:rsid w:val="00714143"/>
    <w:rsid w:val="00715D07"/>
    <w:rsid w:val="00721FCA"/>
    <w:rsid w:val="0072599E"/>
    <w:rsid w:val="00735F02"/>
    <w:rsid w:val="00743594"/>
    <w:rsid w:val="0075078A"/>
    <w:rsid w:val="0075160D"/>
    <w:rsid w:val="007536EF"/>
    <w:rsid w:val="0076095C"/>
    <w:rsid w:val="00763731"/>
    <w:rsid w:val="0078025D"/>
    <w:rsid w:val="007833BD"/>
    <w:rsid w:val="007834BC"/>
    <w:rsid w:val="0078728E"/>
    <w:rsid w:val="0079270A"/>
    <w:rsid w:val="007A20C3"/>
    <w:rsid w:val="007A694E"/>
    <w:rsid w:val="007A6C46"/>
    <w:rsid w:val="007B2E7F"/>
    <w:rsid w:val="007B71E1"/>
    <w:rsid w:val="007C05DD"/>
    <w:rsid w:val="007C5244"/>
    <w:rsid w:val="007C5AF8"/>
    <w:rsid w:val="007C768E"/>
    <w:rsid w:val="007D147F"/>
    <w:rsid w:val="007D2C7B"/>
    <w:rsid w:val="007E2CB8"/>
    <w:rsid w:val="007E3641"/>
    <w:rsid w:val="007E55D2"/>
    <w:rsid w:val="007F2F1D"/>
    <w:rsid w:val="007F567D"/>
    <w:rsid w:val="00805CA9"/>
    <w:rsid w:val="00813C31"/>
    <w:rsid w:val="008143EC"/>
    <w:rsid w:val="0081460F"/>
    <w:rsid w:val="008209B3"/>
    <w:rsid w:val="008258C2"/>
    <w:rsid w:val="00825F78"/>
    <w:rsid w:val="008277E0"/>
    <w:rsid w:val="00832104"/>
    <w:rsid w:val="0084010E"/>
    <w:rsid w:val="00840F76"/>
    <w:rsid w:val="00846635"/>
    <w:rsid w:val="00857A88"/>
    <w:rsid w:val="0088555D"/>
    <w:rsid w:val="00891EB8"/>
    <w:rsid w:val="00895680"/>
    <w:rsid w:val="00897A57"/>
    <w:rsid w:val="008A3BBD"/>
    <w:rsid w:val="008A3CC8"/>
    <w:rsid w:val="008B0661"/>
    <w:rsid w:val="008B5466"/>
    <w:rsid w:val="008B6C02"/>
    <w:rsid w:val="008C59CA"/>
    <w:rsid w:val="008C5BE0"/>
    <w:rsid w:val="008C645A"/>
    <w:rsid w:val="008E26E1"/>
    <w:rsid w:val="008E4B08"/>
    <w:rsid w:val="008E755F"/>
    <w:rsid w:val="008F2AE3"/>
    <w:rsid w:val="008F6238"/>
    <w:rsid w:val="009018EE"/>
    <w:rsid w:val="00905DDD"/>
    <w:rsid w:val="009065B7"/>
    <w:rsid w:val="00906C1B"/>
    <w:rsid w:val="009152AE"/>
    <w:rsid w:val="00915F9E"/>
    <w:rsid w:val="00917F12"/>
    <w:rsid w:val="009208C3"/>
    <w:rsid w:val="00922EDE"/>
    <w:rsid w:val="00926223"/>
    <w:rsid w:val="00940C8B"/>
    <w:rsid w:val="009456A6"/>
    <w:rsid w:val="009474AF"/>
    <w:rsid w:val="00947628"/>
    <w:rsid w:val="00950796"/>
    <w:rsid w:val="00950D96"/>
    <w:rsid w:val="00953047"/>
    <w:rsid w:val="00955B00"/>
    <w:rsid w:val="0095684C"/>
    <w:rsid w:val="009610E6"/>
    <w:rsid w:val="00963D1E"/>
    <w:rsid w:val="00963E56"/>
    <w:rsid w:val="00970EE5"/>
    <w:rsid w:val="00971A93"/>
    <w:rsid w:val="00977FE6"/>
    <w:rsid w:val="00980F53"/>
    <w:rsid w:val="00996BD5"/>
    <w:rsid w:val="009A0D8B"/>
    <w:rsid w:val="009A4FB6"/>
    <w:rsid w:val="009A5DF7"/>
    <w:rsid w:val="009B3F4B"/>
    <w:rsid w:val="009B665B"/>
    <w:rsid w:val="009C4CCE"/>
    <w:rsid w:val="009D08B6"/>
    <w:rsid w:val="009D749A"/>
    <w:rsid w:val="009E0C1C"/>
    <w:rsid w:val="009E1487"/>
    <w:rsid w:val="009E7137"/>
    <w:rsid w:val="009F015C"/>
    <w:rsid w:val="009F2116"/>
    <w:rsid w:val="009F2659"/>
    <w:rsid w:val="009F33C3"/>
    <w:rsid w:val="009F46CA"/>
    <w:rsid w:val="009F73B0"/>
    <w:rsid w:val="009F7DF0"/>
    <w:rsid w:val="00A0742D"/>
    <w:rsid w:val="00A16009"/>
    <w:rsid w:val="00A263A3"/>
    <w:rsid w:val="00A3627D"/>
    <w:rsid w:val="00A36B2C"/>
    <w:rsid w:val="00A401C6"/>
    <w:rsid w:val="00A405C8"/>
    <w:rsid w:val="00A505AC"/>
    <w:rsid w:val="00A524C2"/>
    <w:rsid w:val="00A54F4A"/>
    <w:rsid w:val="00A60135"/>
    <w:rsid w:val="00A64DAD"/>
    <w:rsid w:val="00A7228E"/>
    <w:rsid w:val="00A732FD"/>
    <w:rsid w:val="00A73FD4"/>
    <w:rsid w:val="00A76C79"/>
    <w:rsid w:val="00A82B5E"/>
    <w:rsid w:val="00A86E35"/>
    <w:rsid w:val="00A93AFC"/>
    <w:rsid w:val="00AA3628"/>
    <w:rsid w:val="00AA61BF"/>
    <w:rsid w:val="00AB2C15"/>
    <w:rsid w:val="00AB44F9"/>
    <w:rsid w:val="00AC733F"/>
    <w:rsid w:val="00AD77EB"/>
    <w:rsid w:val="00AF40CB"/>
    <w:rsid w:val="00B07F6A"/>
    <w:rsid w:val="00B11A5D"/>
    <w:rsid w:val="00B1496F"/>
    <w:rsid w:val="00B17ECA"/>
    <w:rsid w:val="00B17F3F"/>
    <w:rsid w:val="00B20C98"/>
    <w:rsid w:val="00B325F1"/>
    <w:rsid w:val="00B33E2A"/>
    <w:rsid w:val="00B40762"/>
    <w:rsid w:val="00B41764"/>
    <w:rsid w:val="00B462C7"/>
    <w:rsid w:val="00B529E3"/>
    <w:rsid w:val="00B54A1B"/>
    <w:rsid w:val="00B641C3"/>
    <w:rsid w:val="00B71712"/>
    <w:rsid w:val="00B91F96"/>
    <w:rsid w:val="00BA20E1"/>
    <w:rsid w:val="00BB2AF6"/>
    <w:rsid w:val="00BB4539"/>
    <w:rsid w:val="00BB7532"/>
    <w:rsid w:val="00BC0B48"/>
    <w:rsid w:val="00BC78A8"/>
    <w:rsid w:val="00BE5077"/>
    <w:rsid w:val="00BE5981"/>
    <w:rsid w:val="00BF05F2"/>
    <w:rsid w:val="00BF0ACD"/>
    <w:rsid w:val="00BF2472"/>
    <w:rsid w:val="00BF5396"/>
    <w:rsid w:val="00BF7313"/>
    <w:rsid w:val="00C0227D"/>
    <w:rsid w:val="00C27BE7"/>
    <w:rsid w:val="00C40DEF"/>
    <w:rsid w:val="00C448C7"/>
    <w:rsid w:val="00C5510C"/>
    <w:rsid w:val="00C5664C"/>
    <w:rsid w:val="00C57BE3"/>
    <w:rsid w:val="00C6459E"/>
    <w:rsid w:val="00C707F0"/>
    <w:rsid w:val="00C72E76"/>
    <w:rsid w:val="00CB1E38"/>
    <w:rsid w:val="00CC52FF"/>
    <w:rsid w:val="00CC6645"/>
    <w:rsid w:val="00CD2B17"/>
    <w:rsid w:val="00CD3347"/>
    <w:rsid w:val="00CD3704"/>
    <w:rsid w:val="00CD4DFC"/>
    <w:rsid w:val="00CD665B"/>
    <w:rsid w:val="00CE14AF"/>
    <w:rsid w:val="00CE4A6F"/>
    <w:rsid w:val="00CE5DDB"/>
    <w:rsid w:val="00CE69D8"/>
    <w:rsid w:val="00CF30FB"/>
    <w:rsid w:val="00CF3A3A"/>
    <w:rsid w:val="00CF526C"/>
    <w:rsid w:val="00D008A0"/>
    <w:rsid w:val="00D04C7D"/>
    <w:rsid w:val="00D10B19"/>
    <w:rsid w:val="00D14951"/>
    <w:rsid w:val="00D22311"/>
    <w:rsid w:val="00D266F6"/>
    <w:rsid w:val="00D3695E"/>
    <w:rsid w:val="00D4180D"/>
    <w:rsid w:val="00D45DB0"/>
    <w:rsid w:val="00D5793D"/>
    <w:rsid w:val="00D66D0C"/>
    <w:rsid w:val="00D70737"/>
    <w:rsid w:val="00D8392B"/>
    <w:rsid w:val="00D8504D"/>
    <w:rsid w:val="00D9312A"/>
    <w:rsid w:val="00D94B10"/>
    <w:rsid w:val="00D957D3"/>
    <w:rsid w:val="00DA4D40"/>
    <w:rsid w:val="00DB474B"/>
    <w:rsid w:val="00DB47A5"/>
    <w:rsid w:val="00DC2941"/>
    <w:rsid w:val="00DD0038"/>
    <w:rsid w:val="00DD1A64"/>
    <w:rsid w:val="00DD2C8D"/>
    <w:rsid w:val="00DD4ABD"/>
    <w:rsid w:val="00DE693D"/>
    <w:rsid w:val="00DF0045"/>
    <w:rsid w:val="00DF01B3"/>
    <w:rsid w:val="00DF4F15"/>
    <w:rsid w:val="00E02B38"/>
    <w:rsid w:val="00E0663E"/>
    <w:rsid w:val="00E109AA"/>
    <w:rsid w:val="00E1483D"/>
    <w:rsid w:val="00E14983"/>
    <w:rsid w:val="00E15428"/>
    <w:rsid w:val="00E15B99"/>
    <w:rsid w:val="00E20597"/>
    <w:rsid w:val="00E34B6C"/>
    <w:rsid w:val="00E43079"/>
    <w:rsid w:val="00E461C5"/>
    <w:rsid w:val="00E47538"/>
    <w:rsid w:val="00E53CFF"/>
    <w:rsid w:val="00E60851"/>
    <w:rsid w:val="00E60BB0"/>
    <w:rsid w:val="00E70102"/>
    <w:rsid w:val="00E71956"/>
    <w:rsid w:val="00E85BB8"/>
    <w:rsid w:val="00E87CC6"/>
    <w:rsid w:val="00E910BC"/>
    <w:rsid w:val="00EA0166"/>
    <w:rsid w:val="00EA6620"/>
    <w:rsid w:val="00EB67F7"/>
    <w:rsid w:val="00EB697D"/>
    <w:rsid w:val="00ED036A"/>
    <w:rsid w:val="00ED22EE"/>
    <w:rsid w:val="00ED2D04"/>
    <w:rsid w:val="00ED66C2"/>
    <w:rsid w:val="00ED6BF3"/>
    <w:rsid w:val="00EE0287"/>
    <w:rsid w:val="00EE2956"/>
    <w:rsid w:val="00EE6E7B"/>
    <w:rsid w:val="00F02488"/>
    <w:rsid w:val="00F165C4"/>
    <w:rsid w:val="00F17EC2"/>
    <w:rsid w:val="00F20733"/>
    <w:rsid w:val="00F226D2"/>
    <w:rsid w:val="00F23862"/>
    <w:rsid w:val="00F24885"/>
    <w:rsid w:val="00F2651A"/>
    <w:rsid w:val="00F41981"/>
    <w:rsid w:val="00F47EE2"/>
    <w:rsid w:val="00F56D49"/>
    <w:rsid w:val="00F62DE5"/>
    <w:rsid w:val="00F64550"/>
    <w:rsid w:val="00F6669D"/>
    <w:rsid w:val="00F66C6C"/>
    <w:rsid w:val="00F710AD"/>
    <w:rsid w:val="00F7342F"/>
    <w:rsid w:val="00F74A44"/>
    <w:rsid w:val="00F83831"/>
    <w:rsid w:val="00F87D65"/>
    <w:rsid w:val="00F95F1F"/>
    <w:rsid w:val="00F964E5"/>
    <w:rsid w:val="00FA1192"/>
    <w:rsid w:val="00FA576A"/>
    <w:rsid w:val="00FA5D8B"/>
    <w:rsid w:val="00FB154B"/>
    <w:rsid w:val="00FB6D27"/>
    <w:rsid w:val="00FC22B3"/>
    <w:rsid w:val="00FC23FE"/>
    <w:rsid w:val="00FC3426"/>
    <w:rsid w:val="00FC662E"/>
    <w:rsid w:val="00FC670F"/>
    <w:rsid w:val="00FD2C45"/>
    <w:rsid w:val="00FD3234"/>
    <w:rsid w:val="00FD7F99"/>
    <w:rsid w:val="00FE64FF"/>
    <w:rsid w:val="00FF4691"/>
    <w:rsid w:val="00FF753F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E5DC876"/>
  <w15:chartTrackingRefBased/>
  <w15:docId w15:val="{7376E0B2-0E95-4B84-94F8-0CA013D2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40" w:unhideWhenUsed="1"/>
    <w:lsdException w:name="toc 6" w:semiHidden="1" w:uiPriority="40" w:unhideWhenUsed="1"/>
    <w:lsdException w:name="toc 7" w:semiHidden="1" w:uiPriority="40" w:unhideWhenUsed="1"/>
    <w:lsdException w:name="toc 8" w:semiHidden="1" w:uiPriority="40" w:unhideWhenUsed="1"/>
    <w:lsdException w:name="toc 9" w:semiHidden="1" w:uiPriority="40" w:unhideWhenUsed="1"/>
    <w:lsdException w:name="Normal Inden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3" w:unhideWhenUsed="1" w:qFormat="1"/>
    <w:lsdException w:name="Emphasis" w:semiHidden="1" w:uiPriority="2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30" w:unhideWhenUsed="1" w:qFormat="1"/>
    <w:lsdException w:name="Intense Quote" w:semiHidden="1" w:uiPriority="3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0" w:unhideWhenUsed="1" w:qFormat="1"/>
    <w:lsdException w:name="Intense Emphasis" w:semiHidden="1" w:uiPriority="22" w:unhideWhenUsed="1" w:qFormat="1"/>
    <w:lsdException w:name="Subtle Reference" w:semiHidden="1" w:uiPriority="32" w:unhideWhenUsed="1" w:qFormat="1"/>
    <w:lsdException w:name="Intense Reference" w:semiHidden="1" w:uiPriority="33" w:unhideWhenUsed="1" w:qFormat="1"/>
    <w:lsdException w:name="Book Title" w:semiHidden="1" w:uiPriority="34" w:unhideWhenUsed="1" w:qFormat="1"/>
    <w:lsdException w:name="Bibliography" w:semiHidden="1" w:uiPriority="38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9"/>
    <w:pPr>
      <w:overflowPunct w:val="0"/>
      <w:autoSpaceDE w:val="0"/>
      <w:autoSpaceDN w:val="0"/>
      <w:adjustRightInd w:val="0"/>
      <w:jc w:val="both"/>
      <w:textAlignment w:val="baseline"/>
    </w:pPr>
    <w:rPr>
      <w:lang w:val="en-GB"/>
    </w:rPr>
  </w:style>
  <w:style w:type="paragraph" w:styleId="Heading1">
    <w:name w:val="heading 1"/>
    <w:basedOn w:val="ILF-Standard"/>
    <w:next w:val="E1"/>
    <w:link w:val="Heading1Char"/>
    <w:uiPriority w:val="2"/>
    <w:qFormat/>
    <w:rsid w:val="00805CA9"/>
    <w:pPr>
      <w:numPr>
        <w:numId w:val="12"/>
      </w:numPr>
      <w:spacing w:before="480" w:after="120" w:line="320" w:lineRule="atLeast"/>
      <w:ind w:left="1072" w:hanging="1072"/>
      <w:outlineLvl w:val="0"/>
    </w:pPr>
    <w:rPr>
      <w:b/>
      <w:caps/>
      <w:color w:val="305291" w:themeColor="accent1"/>
      <w:kern w:val="28"/>
      <w:sz w:val="32"/>
    </w:rPr>
  </w:style>
  <w:style w:type="paragraph" w:styleId="Heading2">
    <w:name w:val="heading 2"/>
    <w:basedOn w:val="ILF-Standard"/>
    <w:next w:val="E1"/>
    <w:link w:val="Heading2Char"/>
    <w:uiPriority w:val="2"/>
    <w:qFormat/>
    <w:rsid w:val="00977FE6"/>
    <w:pPr>
      <w:numPr>
        <w:ilvl w:val="1"/>
        <w:numId w:val="12"/>
      </w:numPr>
      <w:spacing w:before="240" w:after="120" w:line="320" w:lineRule="atLeast"/>
      <w:ind w:left="1072" w:hanging="1072"/>
      <w:outlineLvl w:val="1"/>
    </w:pPr>
    <w:rPr>
      <w:b/>
      <w:caps/>
      <w:color w:val="305291" w:themeColor="accent1"/>
    </w:rPr>
  </w:style>
  <w:style w:type="paragraph" w:styleId="Heading3">
    <w:name w:val="heading 3"/>
    <w:basedOn w:val="ILF-Standard"/>
    <w:next w:val="E1"/>
    <w:link w:val="Heading3Char"/>
    <w:uiPriority w:val="2"/>
    <w:qFormat/>
    <w:rsid w:val="00977FE6"/>
    <w:pPr>
      <w:numPr>
        <w:ilvl w:val="2"/>
        <w:numId w:val="12"/>
      </w:numPr>
      <w:spacing w:before="240" w:after="120" w:line="320" w:lineRule="atLeast"/>
      <w:ind w:left="1072" w:hanging="1072"/>
      <w:outlineLvl w:val="2"/>
    </w:pPr>
    <w:rPr>
      <w:b/>
      <w:color w:val="305291" w:themeColor="accent1"/>
    </w:rPr>
  </w:style>
  <w:style w:type="paragraph" w:styleId="Heading4">
    <w:name w:val="heading 4"/>
    <w:basedOn w:val="ILF-Standard"/>
    <w:next w:val="E1"/>
    <w:link w:val="Heading4Char"/>
    <w:uiPriority w:val="2"/>
    <w:qFormat/>
    <w:rsid w:val="00977FE6"/>
    <w:pPr>
      <w:numPr>
        <w:ilvl w:val="3"/>
        <w:numId w:val="12"/>
      </w:numPr>
      <w:spacing w:before="240" w:after="120" w:line="320" w:lineRule="atLeast"/>
      <w:ind w:left="1072" w:hanging="1072"/>
      <w:outlineLvl w:val="3"/>
    </w:pPr>
    <w:rPr>
      <w:color w:val="305291" w:themeColor="accent1"/>
    </w:rPr>
  </w:style>
  <w:style w:type="paragraph" w:styleId="Heading5">
    <w:name w:val="heading 5"/>
    <w:basedOn w:val="ILF-Standard"/>
    <w:next w:val="E1"/>
    <w:link w:val="Heading5Char"/>
    <w:uiPriority w:val="2"/>
    <w:qFormat/>
    <w:rsid w:val="00977FE6"/>
    <w:pPr>
      <w:numPr>
        <w:ilvl w:val="4"/>
        <w:numId w:val="12"/>
      </w:numPr>
      <w:spacing w:before="240" w:after="120" w:line="320" w:lineRule="atLeast"/>
      <w:ind w:left="1072" w:hanging="1072"/>
      <w:outlineLvl w:val="4"/>
    </w:pPr>
    <w:rPr>
      <w:color w:val="2D5291"/>
      <w:sz w:val="20"/>
      <w:lang w:eastAsia="en-US"/>
    </w:rPr>
  </w:style>
  <w:style w:type="paragraph" w:styleId="Heading6">
    <w:name w:val="heading 6"/>
    <w:basedOn w:val="ILF-Standard"/>
    <w:next w:val="E1"/>
    <w:link w:val="Heading6Char"/>
    <w:uiPriority w:val="2"/>
    <w:semiHidden/>
    <w:qFormat/>
    <w:rsid w:val="00977FE6"/>
    <w:pPr>
      <w:numPr>
        <w:ilvl w:val="5"/>
        <w:numId w:val="12"/>
      </w:numPr>
      <w:spacing w:before="240" w:after="120" w:line="320" w:lineRule="atLeast"/>
      <w:ind w:left="1072" w:hanging="1072"/>
      <w:outlineLvl w:val="5"/>
    </w:pPr>
    <w:rPr>
      <w:color w:val="2D5291"/>
      <w:sz w:val="20"/>
      <w:lang w:eastAsia="en-US"/>
    </w:rPr>
  </w:style>
  <w:style w:type="paragraph" w:styleId="Heading7">
    <w:name w:val="heading 7"/>
    <w:basedOn w:val="ILF-Standard"/>
    <w:next w:val="E0"/>
    <w:link w:val="Heading7Char"/>
    <w:uiPriority w:val="2"/>
    <w:semiHidden/>
    <w:qFormat/>
    <w:rsid w:val="00977FE6"/>
    <w:pPr>
      <w:numPr>
        <w:ilvl w:val="6"/>
        <w:numId w:val="12"/>
      </w:numPr>
      <w:spacing w:before="60" w:after="120" w:line="320" w:lineRule="atLeast"/>
      <w:outlineLvl w:val="6"/>
    </w:pPr>
  </w:style>
  <w:style w:type="paragraph" w:styleId="Heading8">
    <w:name w:val="heading 8"/>
    <w:basedOn w:val="ILF-Standard"/>
    <w:next w:val="E0"/>
    <w:link w:val="Heading8Char"/>
    <w:uiPriority w:val="2"/>
    <w:semiHidden/>
    <w:qFormat/>
    <w:rsid w:val="00977FE6"/>
    <w:pPr>
      <w:numPr>
        <w:ilvl w:val="7"/>
        <w:numId w:val="12"/>
      </w:numPr>
      <w:spacing w:before="60" w:after="120" w:line="320" w:lineRule="atLeast"/>
      <w:outlineLvl w:val="7"/>
    </w:pPr>
  </w:style>
  <w:style w:type="paragraph" w:styleId="Heading9">
    <w:name w:val="heading 9"/>
    <w:basedOn w:val="ILF-Standard"/>
    <w:next w:val="E0"/>
    <w:link w:val="Heading9Char"/>
    <w:uiPriority w:val="2"/>
    <w:semiHidden/>
    <w:qFormat/>
    <w:rsid w:val="00977FE6"/>
    <w:pPr>
      <w:numPr>
        <w:ilvl w:val="8"/>
        <w:numId w:val="12"/>
      </w:numPr>
      <w:spacing w:before="60" w:after="120" w:line="320" w:lineRule="atLeast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805CA9"/>
    <w:rPr>
      <w:b/>
      <w:caps/>
      <w:color w:val="305291" w:themeColor="accent1"/>
      <w:kern w:val="28"/>
      <w:sz w:val="32"/>
      <w:lang w:val="en-GB" w:eastAsia="de-DE"/>
    </w:rPr>
  </w:style>
  <w:style w:type="character" w:customStyle="1" w:styleId="Heading2Char">
    <w:name w:val="Heading 2 Char"/>
    <w:basedOn w:val="DefaultParagraphFont"/>
    <w:link w:val="Heading2"/>
    <w:uiPriority w:val="2"/>
    <w:rsid w:val="00977FE6"/>
    <w:rPr>
      <w:b/>
      <w:caps/>
      <w:color w:val="305291" w:themeColor="accent1"/>
      <w:lang w:eastAsia="de-DE"/>
    </w:rPr>
  </w:style>
  <w:style w:type="character" w:customStyle="1" w:styleId="Heading3Char">
    <w:name w:val="Heading 3 Char"/>
    <w:basedOn w:val="DefaultParagraphFont"/>
    <w:link w:val="Heading3"/>
    <w:uiPriority w:val="2"/>
    <w:rsid w:val="00977FE6"/>
    <w:rPr>
      <w:b/>
      <w:color w:val="305291" w:themeColor="accent1"/>
      <w:lang w:eastAsia="de-DE"/>
    </w:rPr>
  </w:style>
  <w:style w:type="character" w:customStyle="1" w:styleId="Heading4Char">
    <w:name w:val="Heading 4 Char"/>
    <w:basedOn w:val="DefaultParagraphFont"/>
    <w:link w:val="Heading4"/>
    <w:uiPriority w:val="2"/>
    <w:rsid w:val="00977FE6"/>
    <w:rPr>
      <w:color w:val="305291" w:themeColor="accent1"/>
      <w:lang w:eastAsia="de-DE"/>
    </w:rPr>
  </w:style>
  <w:style w:type="character" w:customStyle="1" w:styleId="Heading5Char">
    <w:name w:val="Heading 5 Char"/>
    <w:basedOn w:val="DefaultParagraphFont"/>
    <w:link w:val="Heading5"/>
    <w:uiPriority w:val="2"/>
    <w:rsid w:val="00977FE6"/>
    <w:rPr>
      <w:color w:val="2D5291"/>
      <w:sz w:val="20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F226D2"/>
    <w:rPr>
      <w:color w:val="2D5291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F226D2"/>
    <w:rPr>
      <w:lang w:val="en-GB" w:eastAsia="de-DE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F226D2"/>
    <w:rPr>
      <w:lang w:val="en-GB" w:eastAsia="de-DE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F226D2"/>
    <w:rPr>
      <w:lang w:val="en-GB" w:eastAsia="de-DE"/>
    </w:rPr>
  </w:style>
  <w:style w:type="paragraph" w:customStyle="1" w:styleId="ILF-Standard">
    <w:name w:val="ILF-Standard"/>
    <w:link w:val="ILF-StandardZchn"/>
    <w:uiPriority w:val="1"/>
    <w:locked/>
    <w:rsid w:val="00F226D2"/>
    <w:pPr>
      <w:overflowPunct w:val="0"/>
      <w:autoSpaceDE w:val="0"/>
      <w:autoSpaceDN w:val="0"/>
      <w:adjustRightInd w:val="0"/>
      <w:textAlignment w:val="baseline"/>
    </w:pPr>
    <w:rPr>
      <w:lang w:val="en-GB" w:eastAsia="de-DE"/>
    </w:rPr>
  </w:style>
  <w:style w:type="paragraph" w:customStyle="1" w:styleId="B1">
    <w:name w:val="B1"/>
    <w:basedOn w:val="ILF-Standard"/>
    <w:uiPriority w:val="4"/>
    <w:qFormat/>
    <w:locked/>
    <w:rsid w:val="00977FE6"/>
    <w:pPr>
      <w:numPr>
        <w:numId w:val="10"/>
      </w:numPr>
      <w:tabs>
        <w:tab w:val="left" w:pos="1072"/>
      </w:tabs>
      <w:spacing w:after="120" w:line="280" w:lineRule="atLeast"/>
      <w:ind w:hanging="357"/>
      <w:jc w:val="both"/>
    </w:pPr>
  </w:style>
  <w:style w:type="paragraph" w:customStyle="1" w:styleId="Betrifft">
    <w:name w:val="Betrifft"/>
    <w:basedOn w:val="ILF-Standard"/>
    <w:uiPriority w:val="5"/>
    <w:semiHidden/>
    <w:rsid w:val="009F46CA"/>
    <w:pPr>
      <w:tabs>
        <w:tab w:val="left" w:pos="1134"/>
      </w:tabs>
      <w:spacing w:before="320"/>
    </w:pPr>
    <w:rPr>
      <w:b/>
    </w:rPr>
  </w:style>
  <w:style w:type="paragraph" w:customStyle="1" w:styleId="E0">
    <w:name w:val="E0"/>
    <w:basedOn w:val="ILF-Standard"/>
    <w:uiPriority w:val="4"/>
    <w:qFormat/>
    <w:locked/>
    <w:rsid w:val="00977FE6"/>
    <w:pPr>
      <w:spacing w:after="120" w:line="280" w:lineRule="atLeast"/>
      <w:jc w:val="both"/>
    </w:pPr>
  </w:style>
  <w:style w:type="paragraph" w:customStyle="1" w:styleId="E1">
    <w:name w:val="E1"/>
    <w:basedOn w:val="ILF-Standard"/>
    <w:uiPriority w:val="4"/>
    <w:qFormat/>
    <w:locked/>
    <w:rsid w:val="00977FE6"/>
    <w:pPr>
      <w:spacing w:after="120" w:line="280" w:lineRule="atLeast"/>
      <w:ind w:left="1072"/>
      <w:jc w:val="both"/>
    </w:pPr>
  </w:style>
  <w:style w:type="paragraph" w:customStyle="1" w:styleId="E2">
    <w:name w:val="E2"/>
    <w:basedOn w:val="ILF-Standard"/>
    <w:uiPriority w:val="4"/>
    <w:qFormat/>
    <w:locked/>
    <w:rsid w:val="00977FE6"/>
    <w:pPr>
      <w:spacing w:after="120" w:line="280" w:lineRule="atLeast"/>
      <w:ind w:left="1429"/>
      <w:jc w:val="both"/>
    </w:pPr>
  </w:style>
  <w:style w:type="paragraph" w:customStyle="1" w:styleId="E3">
    <w:name w:val="E3"/>
    <w:basedOn w:val="ILF-Standard"/>
    <w:uiPriority w:val="4"/>
    <w:locked/>
    <w:rsid w:val="00977FE6"/>
    <w:pPr>
      <w:spacing w:after="120" w:line="280" w:lineRule="atLeast"/>
      <w:ind w:left="1854"/>
      <w:jc w:val="both"/>
    </w:pPr>
  </w:style>
  <w:style w:type="numbering" w:customStyle="1" w:styleId="Formatvorlage1">
    <w:name w:val="Formatvorlage1"/>
    <w:rsid w:val="009F46CA"/>
    <w:pPr>
      <w:numPr>
        <w:numId w:val="1"/>
      </w:numPr>
    </w:pPr>
  </w:style>
  <w:style w:type="paragraph" w:styleId="Footer">
    <w:name w:val="footer"/>
    <w:basedOn w:val="Normal"/>
    <w:link w:val="FooterChar"/>
    <w:unhideWhenUsed/>
    <w:rsid w:val="00FB154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5"/>
    <w:rsid w:val="00042F68"/>
  </w:style>
  <w:style w:type="paragraph" w:styleId="Header">
    <w:name w:val="header"/>
    <w:basedOn w:val="Normal"/>
    <w:link w:val="HeaderChar"/>
    <w:uiPriority w:val="6"/>
    <w:unhideWhenUsed/>
    <w:rsid w:val="00FB154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6"/>
    <w:rsid w:val="00042F68"/>
  </w:style>
  <w:style w:type="paragraph" w:customStyle="1" w:styleId="N1">
    <w:name w:val="N1"/>
    <w:basedOn w:val="ILF-Standard"/>
    <w:uiPriority w:val="4"/>
    <w:qFormat/>
    <w:locked/>
    <w:rsid w:val="00977FE6"/>
    <w:pPr>
      <w:numPr>
        <w:numId w:val="7"/>
      </w:numPr>
      <w:spacing w:after="120" w:line="280" w:lineRule="atLeast"/>
      <w:ind w:hanging="357"/>
      <w:jc w:val="both"/>
    </w:pPr>
  </w:style>
  <w:style w:type="paragraph" w:customStyle="1" w:styleId="N2">
    <w:name w:val="N2"/>
    <w:basedOn w:val="ILF-Standard"/>
    <w:uiPriority w:val="4"/>
    <w:qFormat/>
    <w:locked/>
    <w:rsid w:val="00977FE6"/>
    <w:pPr>
      <w:numPr>
        <w:numId w:val="2"/>
      </w:numPr>
      <w:spacing w:after="120" w:line="280" w:lineRule="atLeast"/>
      <w:ind w:left="1848" w:hanging="357"/>
      <w:jc w:val="both"/>
    </w:pPr>
  </w:style>
  <w:style w:type="paragraph" w:customStyle="1" w:styleId="N3">
    <w:name w:val="N3"/>
    <w:basedOn w:val="ILF-Standard"/>
    <w:uiPriority w:val="4"/>
    <w:qFormat/>
    <w:locked/>
    <w:rsid w:val="00977FE6"/>
    <w:pPr>
      <w:numPr>
        <w:numId w:val="3"/>
      </w:numPr>
      <w:spacing w:after="120" w:line="280" w:lineRule="atLeast"/>
      <w:ind w:left="2273" w:hanging="357"/>
      <w:jc w:val="both"/>
    </w:pPr>
  </w:style>
  <w:style w:type="paragraph" w:customStyle="1" w:styleId="P1">
    <w:name w:val="P1"/>
    <w:basedOn w:val="ILF-Standard"/>
    <w:uiPriority w:val="4"/>
    <w:qFormat/>
    <w:locked/>
    <w:rsid w:val="00977FE6"/>
    <w:pPr>
      <w:numPr>
        <w:numId w:val="4"/>
      </w:numPr>
      <w:spacing w:after="120" w:line="280" w:lineRule="atLeast"/>
      <w:ind w:hanging="357"/>
      <w:jc w:val="both"/>
    </w:pPr>
  </w:style>
  <w:style w:type="paragraph" w:customStyle="1" w:styleId="P2">
    <w:name w:val="P2"/>
    <w:basedOn w:val="ILF-Standard"/>
    <w:qFormat/>
    <w:locked/>
    <w:rsid w:val="00977FE6"/>
    <w:pPr>
      <w:numPr>
        <w:numId w:val="5"/>
      </w:numPr>
      <w:spacing w:after="120" w:line="280" w:lineRule="atLeast"/>
      <w:ind w:left="1848" w:hanging="357"/>
      <w:jc w:val="both"/>
    </w:pPr>
  </w:style>
  <w:style w:type="paragraph" w:customStyle="1" w:styleId="P3">
    <w:name w:val="P3"/>
    <w:basedOn w:val="ILF-Standard"/>
    <w:uiPriority w:val="4"/>
    <w:qFormat/>
    <w:locked/>
    <w:rsid w:val="00977FE6"/>
    <w:pPr>
      <w:numPr>
        <w:numId w:val="6"/>
      </w:numPr>
      <w:spacing w:after="120" w:line="280" w:lineRule="atLeast"/>
      <w:ind w:left="2273" w:hanging="357"/>
      <w:jc w:val="both"/>
    </w:pPr>
  </w:style>
  <w:style w:type="character" w:styleId="PageNumber">
    <w:name w:val="page number"/>
    <w:uiPriority w:val="5"/>
    <w:unhideWhenUsed/>
    <w:locked/>
    <w:rsid w:val="009F46CA"/>
    <w:rPr>
      <w:rFonts w:ascii="Arial" w:hAnsi="Arial"/>
    </w:rPr>
  </w:style>
  <w:style w:type="paragraph" w:styleId="BalloonText">
    <w:name w:val="Balloon Text"/>
    <w:basedOn w:val="Normal"/>
    <w:link w:val="BalloonTextChar"/>
    <w:uiPriority w:val="5"/>
    <w:unhideWhenUsed/>
    <w:rsid w:val="00FF7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5"/>
    <w:rsid w:val="00042F68"/>
    <w:rPr>
      <w:rFonts w:ascii="Tahoma" w:hAnsi="Tahoma" w:cs="Tahoma"/>
      <w:sz w:val="16"/>
      <w:szCs w:val="16"/>
    </w:rPr>
  </w:style>
  <w:style w:type="character" w:customStyle="1" w:styleId="ILF-StandardZchn">
    <w:name w:val="ILF-Standard Zchn"/>
    <w:link w:val="ILF-Standard"/>
    <w:uiPriority w:val="1"/>
    <w:rsid w:val="00F226D2"/>
    <w:rPr>
      <w:lang w:val="en-GB" w:eastAsia="de-DE"/>
    </w:rPr>
  </w:style>
  <w:style w:type="paragraph" w:customStyle="1" w:styleId="B2">
    <w:name w:val="B2"/>
    <w:basedOn w:val="ILF-Standard"/>
    <w:uiPriority w:val="4"/>
    <w:qFormat/>
    <w:locked/>
    <w:rsid w:val="00977FE6"/>
    <w:pPr>
      <w:numPr>
        <w:numId w:val="8"/>
      </w:numPr>
      <w:tabs>
        <w:tab w:val="left" w:pos="1491"/>
      </w:tabs>
      <w:spacing w:after="120" w:line="280" w:lineRule="atLeast"/>
      <w:ind w:left="1848" w:hanging="357"/>
      <w:jc w:val="both"/>
    </w:pPr>
  </w:style>
  <w:style w:type="paragraph" w:customStyle="1" w:styleId="B3">
    <w:name w:val="B3"/>
    <w:basedOn w:val="ILF-Standard"/>
    <w:uiPriority w:val="4"/>
    <w:qFormat/>
    <w:locked/>
    <w:rsid w:val="00977FE6"/>
    <w:pPr>
      <w:numPr>
        <w:numId w:val="9"/>
      </w:numPr>
      <w:tabs>
        <w:tab w:val="left" w:pos="1916"/>
      </w:tabs>
      <w:spacing w:after="120" w:line="280" w:lineRule="atLeast"/>
      <w:ind w:left="2273" w:hanging="357"/>
      <w:jc w:val="both"/>
    </w:pPr>
  </w:style>
  <w:style w:type="character" w:styleId="PlaceholderText">
    <w:name w:val="Placeholder Text"/>
    <w:basedOn w:val="DefaultParagraphFont"/>
    <w:uiPriority w:val="99"/>
    <w:semiHidden/>
    <w:rsid w:val="00FF753F"/>
    <w:rPr>
      <w:color w:val="808080"/>
    </w:rPr>
  </w:style>
  <w:style w:type="paragraph" w:styleId="NoSpacing">
    <w:name w:val="No Spacing"/>
    <w:link w:val="NoSpacingChar"/>
    <w:uiPriority w:val="6"/>
    <w:semiHidden/>
    <w:qFormat/>
    <w:rsid w:val="009F46CA"/>
    <w:rPr>
      <w:rFonts w:asciiTheme="minorHAnsi" w:eastAsiaTheme="minorEastAsia" w:hAnsiTheme="minorHAnsi" w:cstheme="minorBidi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6"/>
    <w:semiHidden/>
    <w:rsid w:val="00F226D2"/>
    <w:rPr>
      <w:rFonts w:asciiTheme="minorHAnsi" w:eastAsiaTheme="minorEastAsia" w:hAnsiTheme="minorHAnsi" w:cstheme="minorBidi"/>
      <w:lang w:eastAsia="de-DE"/>
    </w:rPr>
  </w:style>
  <w:style w:type="table" w:styleId="TableGrid">
    <w:name w:val="Table Grid"/>
    <w:basedOn w:val="TableNormal"/>
    <w:uiPriority w:val="39"/>
    <w:rsid w:val="00FF753F"/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FF753F"/>
  </w:style>
  <w:style w:type="table" w:customStyle="1" w:styleId="TableNormal1">
    <w:name w:val="Table Normal1"/>
    <w:uiPriority w:val="2"/>
    <w:semiHidden/>
    <w:unhideWhenUsed/>
    <w:qFormat/>
    <w:rsid w:val="00FF753F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6"/>
    <w:semiHidden/>
    <w:qFormat/>
    <w:rsid w:val="00FF4691"/>
    <w:pPr>
      <w:widowControl w:val="0"/>
      <w:overflowPunct/>
      <w:adjustRightInd/>
      <w:jc w:val="left"/>
      <w:textAlignment w:val="auto"/>
    </w:pPr>
    <w:rPr>
      <w:rFonts w:eastAsia="Arial Narrow" w:cs="Arial Narrow"/>
      <w:lang w:bidi="de-DE"/>
    </w:rPr>
  </w:style>
  <w:style w:type="paragraph" w:styleId="TOCHeading">
    <w:name w:val="TOC Heading"/>
    <w:basedOn w:val="Heading1"/>
    <w:next w:val="Normal"/>
    <w:uiPriority w:val="40"/>
    <w:unhideWhenUsed/>
    <w:qFormat/>
    <w:rsid w:val="00FF753F"/>
    <w:pPr>
      <w:keepLines/>
      <w:numPr>
        <w:numId w:val="0"/>
      </w:numPr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aps w:val="0"/>
      <w:color w:val="243D6C" w:themeColor="accent1" w:themeShade="BF"/>
      <w:kern w:val="0"/>
      <w:szCs w:val="32"/>
    </w:rPr>
  </w:style>
  <w:style w:type="paragraph" w:styleId="TOC1">
    <w:name w:val="toc 1"/>
    <w:basedOn w:val="ILF-Standard"/>
    <w:autoRedefine/>
    <w:uiPriority w:val="40"/>
    <w:rsid w:val="00996BD5"/>
    <w:pPr>
      <w:tabs>
        <w:tab w:val="left" w:pos="567"/>
        <w:tab w:val="right" w:leader="dot" w:pos="9061"/>
      </w:tabs>
      <w:spacing w:before="120"/>
      <w:ind w:left="567" w:hanging="567"/>
    </w:pPr>
    <w:rPr>
      <w:rFonts w:eastAsiaTheme="minorEastAsia" w:cstheme="minorBidi"/>
      <w:caps/>
      <w:noProof/>
    </w:rPr>
  </w:style>
  <w:style w:type="character" w:styleId="Hyperlink">
    <w:name w:val="Hyperlink"/>
    <w:basedOn w:val="DefaultParagraphFont"/>
    <w:uiPriority w:val="99"/>
    <w:semiHidden/>
    <w:rsid w:val="00FF753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40"/>
    <w:rsid w:val="005C10FA"/>
    <w:pPr>
      <w:tabs>
        <w:tab w:val="left" w:pos="1134"/>
        <w:tab w:val="right" w:leader="dot" w:pos="9072"/>
      </w:tabs>
      <w:spacing w:after="120"/>
      <w:ind w:left="1134" w:hanging="1134"/>
    </w:pPr>
    <w:rPr>
      <w:noProof/>
    </w:rPr>
  </w:style>
  <w:style w:type="paragraph" w:styleId="TOC3">
    <w:name w:val="toc 3"/>
    <w:basedOn w:val="Normal"/>
    <w:next w:val="Normal"/>
    <w:autoRedefine/>
    <w:uiPriority w:val="40"/>
    <w:rsid w:val="00B33E2A"/>
    <w:pPr>
      <w:tabs>
        <w:tab w:val="left" w:pos="1134"/>
        <w:tab w:val="right" w:pos="9072"/>
      </w:tabs>
      <w:spacing w:after="120"/>
      <w:ind w:left="1134" w:hanging="1134"/>
    </w:pPr>
    <w:rPr>
      <w:noProof/>
    </w:rPr>
  </w:style>
  <w:style w:type="paragraph" w:styleId="ListParagraph">
    <w:name w:val="List Paragraph"/>
    <w:basedOn w:val="Normal"/>
    <w:uiPriority w:val="6"/>
    <w:semiHidden/>
    <w:qFormat/>
    <w:rsid w:val="009F46CA"/>
    <w:pPr>
      <w:ind w:left="720"/>
      <w:contextualSpacing/>
    </w:pPr>
  </w:style>
  <w:style w:type="paragraph" w:styleId="BodyText">
    <w:name w:val="Body Text"/>
    <w:basedOn w:val="Normal"/>
    <w:link w:val="BodyTextChar"/>
    <w:uiPriority w:val="6"/>
    <w:semiHidden/>
    <w:qFormat/>
    <w:rsid w:val="009F46CA"/>
    <w:pPr>
      <w:widowControl w:val="0"/>
      <w:overflowPunct/>
      <w:adjustRightInd/>
      <w:jc w:val="left"/>
      <w:textAlignment w:val="auto"/>
    </w:pPr>
    <w:rPr>
      <w:rFonts w:ascii="Arial Narrow" w:eastAsia="Arial Narrow" w:hAnsi="Arial Narrow" w:cs="Arial Narrow"/>
      <w:lang w:bidi="de-DE"/>
    </w:rPr>
  </w:style>
  <w:style w:type="character" w:customStyle="1" w:styleId="BodyTextChar">
    <w:name w:val="Body Text Char"/>
    <w:basedOn w:val="DefaultParagraphFont"/>
    <w:link w:val="BodyText"/>
    <w:uiPriority w:val="6"/>
    <w:semiHidden/>
    <w:rsid w:val="00F226D2"/>
    <w:rPr>
      <w:rFonts w:ascii="Arial Narrow" w:eastAsia="Arial Narrow" w:hAnsi="Arial Narrow" w:cs="Arial Narrow"/>
      <w:lang w:val="en-GB" w:bidi="de-DE"/>
    </w:rPr>
  </w:style>
  <w:style w:type="paragraph" w:styleId="TOC4">
    <w:name w:val="toc 4"/>
    <w:basedOn w:val="Normal"/>
    <w:next w:val="Normal"/>
    <w:autoRedefine/>
    <w:uiPriority w:val="40"/>
    <w:semiHidden/>
    <w:rsid w:val="00FF753F"/>
    <w:pPr>
      <w:spacing w:after="100"/>
      <w:ind w:left="660"/>
    </w:pPr>
  </w:style>
  <w:style w:type="character" w:customStyle="1" w:styleId="PROJECTTITLE">
    <w:name w:val="PROJECT TITLE"/>
    <w:basedOn w:val="DefaultParagraphFont"/>
    <w:uiPriority w:val="5"/>
    <w:semiHidden/>
    <w:unhideWhenUsed/>
    <w:rsid w:val="00BF2472"/>
    <w:rPr>
      <w:rFonts w:ascii="Arial" w:hAnsi="Arial" w:cs="Arial"/>
      <w:b/>
      <w:bCs/>
      <w:caps/>
      <w:smallCaps w:val="0"/>
      <w:color w:val="305291"/>
      <w:sz w:val="28"/>
      <w:szCs w:val="20"/>
    </w:rPr>
  </w:style>
  <w:style w:type="paragraph" w:customStyle="1" w:styleId="Senddate">
    <w:name w:val="Send date"/>
    <w:basedOn w:val="Normal"/>
    <w:uiPriority w:val="6"/>
    <w:semiHidden/>
    <w:unhideWhenUsed/>
    <w:locked/>
    <w:rsid w:val="009F46CA"/>
    <w:pPr>
      <w:ind w:right="-113" w:hanging="108"/>
      <w:jc w:val="center"/>
    </w:pPr>
    <w:rPr>
      <w:rFonts w:cs="Arial"/>
      <w:b/>
      <w:color w:val="305291"/>
      <w:sz w:val="18"/>
      <w:szCs w:val="18"/>
    </w:rPr>
  </w:style>
  <w:style w:type="paragraph" w:customStyle="1" w:styleId="berarbeitung2">
    <w:name w:val="Überarbeitung2"/>
    <w:basedOn w:val="ILF-Standard"/>
    <w:uiPriority w:val="5"/>
    <w:semiHidden/>
    <w:rsid w:val="00C707F0"/>
    <w:rPr>
      <w:color w:val="305291" w:themeColor="accent1"/>
      <w:sz w:val="18"/>
    </w:rPr>
  </w:style>
  <w:style w:type="paragraph" w:customStyle="1" w:styleId="berarbeitung3">
    <w:name w:val="Überarbeitung3"/>
    <w:basedOn w:val="ILF-Standard"/>
    <w:uiPriority w:val="5"/>
    <w:semiHidden/>
    <w:rsid w:val="009E1487"/>
    <w:rPr>
      <w:color w:val="305291" w:themeColor="accent1"/>
      <w:sz w:val="18"/>
    </w:rPr>
  </w:style>
  <w:style w:type="paragraph" w:customStyle="1" w:styleId="berarbeitung4">
    <w:name w:val="Überarbeitung4"/>
    <w:basedOn w:val="ILF-Standard"/>
    <w:next w:val="ILF-Standard"/>
    <w:uiPriority w:val="5"/>
    <w:semiHidden/>
    <w:rsid w:val="00A36B2C"/>
    <w:rPr>
      <w:color w:val="305291" w:themeColor="accent1"/>
      <w:sz w:val="18"/>
    </w:rPr>
  </w:style>
  <w:style w:type="paragraph" w:customStyle="1" w:styleId="berarbeitung5">
    <w:name w:val="Überarbeitung5"/>
    <w:basedOn w:val="ILF-Standard"/>
    <w:uiPriority w:val="5"/>
    <w:semiHidden/>
    <w:rsid w:val="009A4FB6"/>
    <w:rPr>
      <w:color w:val="305291" w:themeColor="accent1"/>
      <w:sz w:val="18"/>
    </w:rPr>
  </w:style>
  <w:style w:type="paragraph" w:customStyle="1" w:styleId="E4">
    <w:name w:val="E4"/>
    <w:basedOn w:val="ILF-Standard"/>
    <w:uiPriority w:val="4"/>
    <w:qFormat/>
    <w:rsid w:val="00977FE6"/>
    <w:pPr>
      <w:spacing w:after="120" w:line="280" w:lineRule="atLeast"/>
      <w:ind w:left="2274"/>
      <w:jc w:val="both"/>
    </w:pPr>
  </w:style>
  <w:style w:type="paragraph" w:customStyle="1" w:styleId="berarbeitung6">
    <w:name w:val="Überarbeitung6"/>
    <w:basedOn w:val="ILF-Standard"/>
    <w:uiPriority w:val="5"/>
    <w:semiHidden/>
    <w:rsid w:val="001447AC"/>
    <w:rPr>
      <w:color w:val="305291" w:themeColor="accent1"/>
      <w:sz w:val="18"/>
    </w:rPr>
  </w:style>
  <w:style w:type="paragraph" w:customStyle="1" w:styleId="berarbeitung7">
    <w:name w:val="Überarbeitung7"/>
    <w:basedOn w:val="Normal"/>
    <w:uiPriority w:val="5"/>
    <w:semiHidden/>
    <w:locked/>
    <w:rsid w:val="00963E56"/>
    <w:rPr>
      <w:color w:val="305291" w:themeColor="accent1"/>
      <w:sz w:val="18"/>
      <w:szCs w:val="18"/>
    </w:rPr>
  </w:style>
  <w:style w:type="paragraph" w:customStyle="1" w:styleId="FormatvorlageE4Links375cm">
    <w:name w:val="Formatvorlage E4 + Links:  375 cm"/>
    <w:basedOn w:val="E4"/>
    <w:uiPriority w:val="5"/>
    <w:semiHidden/>
    <w:rsid w:val="00FE64FF"/>
    <w:rPr>
      <w:szCs w:val="20"/>
    </w:rPr>
  </w:style>
  <w:style w:type="paragraph" w:customStyle="1" w:styleId="AdresstitelILF">
    <w:name w:val="Adresstitel_ILF"/>
    <w:basedOn w:val="Normal"/>
    <w:uiPriority w:val="5"/>
    <w:semiHidden/>
    <w:unhideWhenUsed/>
    <w:rsid w:val="00F56D49"/>
    <w:pPr>
      <w:spacing w:after="60"/>
    </w:pPr>
    <w:rPr>
      <w:b/>
      <w:bCs/>
      <w:color w:val="305291"/>
      <w:sz w:val="18"/>
      <w:szCs w:val="20"/>
    </w:rPr>
  </w:style>
  <w:style w:type="paragraph" w:customStyle="1" w:styleId="CopyrightCover">
    <w:name w:val="Copyright_Cover"/>
    <w:basedOn w:val="Normal"/>
    <w:uiPriority w:val="5"/>
    <w:semiHidden/>
    <w:unhideWhenUsed/>
    <w:rsid w:val="008F2AE3"/>
    <w:rPr>
      <w:rFonts w:cs="Arial"/>
      <w:color w:val="2D5291"/>
      <w:sz w:val="20"/>
      <w:szCs w:val="20"/>
    </w:rPr>
  </w:style>
  <w:style w:type="paragraph" w:customStyle="1" w:styleId="KundendetailsLogo">
    <w:name w:val="Kundendetails/Logo"/>
    <w:basedOn w:val="Normal"/>
    <w:uiPriority w:val="5"/>
    <w:semiHidden/>
    <w:unhideWhenUsed/>
    <w:rsid w:val="00F56D49"/>
    <w:pPr>
      <w:spacing w:after="60"/>
      <w:ind w:left="284" w:right="3402"/>
    </w:pPr>
    <w:rPr>
      <w:b/>
      <w:bCs/>
      <w:color w:val="305291"/>
      <w:szCs w:val="20"/>
    </w:rPr>
  </w:style>
  <w:style w:type="paragraph" w:customStyle="1" w:styleId="ILF-Adresse">
    <w:name w:val="ILF-Adresse"/>
    <w:basedOn w:val="Normal"/>
    <w:uiPriority w:val="5"/>
    <w:semiHidden/>
    <w:unhideWhenUsed/>
    <w:rsid w:val="00F56D49"/>
    <w:pPr>
      <w:spacing w:after="60"/>
    </w:pPr>
    <w:rPr>
      <w:color w:val="305291"/>
      <w:sz w:val="18"/>
      <w:szCs w:val="20"/>
    </w:rPr>
  </w:style>
  <w:style w:type="paragraph" w:customStyle="1" w:styleId="Dokumentnr">
    <w:name w:val="Dokumentnr."/>
    <w:basedOn w:val="Normal"/>
    <w:uiPriority w:val="5"/>
    <w:semiHidden/>
    <w:unhideWhenUsed/>
    <w:rsid w:val="009F46CA"/>
    <w:pPr>
      <w:jc w:val="center"/>
    </w:pPr>
    <w:rPr>
      <w:color w:val="305291"/>
      <w:sz w:val="18"/>
      <w:szCs w:val="20"/>
    </w:rPr>
  </w:style>
  <w:style w:type="paragraph" w:customStyle="1" w:styleId="Revisionstabelle">
    <w:name w:val="Revisionstabelle"/>
    <w:basedOn w:val="Normal"/>
    <w:uiPriority w:val="5"/>
    <w:semiHidden/>
    <w:unhideWhenUsed/>
    <w:rsid w:val="00F56D49"/>
    <w:pPr>
      <w:spacing w:before="120" w:after="120"/>
      <w:jc w:val="left"/>
    </w:pPr>
    <w:rPr>
      <w:b/>
      <w:bCs/>
      <w:color w:val="305291" w:themeColor="accent1"/>
      <w:sz w:val="18"/>
      <w:szCs w:val="20"/>
    </w:rPr>
  </w:style>
  <w:style w:type="paragraph" w:customStyle="1" w:styleId="Figures">
    <w:name w:val="Figures"/>
    <w:basedOn w:val="Normal"/>
    <w:uiPriority w:val="6"/>
    <w:semiHidden/>
    <w:unhideWhenUsed/>
    <w:rsid w:val="006A356F"/>
    <w:pPr>
      <w:spacing w:before="120" w:after="120"/>
    </w:pPr>
    <w:rPr>
      <w:b/>
      <w:bCs/>
      <w:color w:val="305291" w:themeColor="accent1"/>
      <w:sz w:val="18"/>
      <w:szCs w:val="20"/>
    </w:rPr>
  </w:style>
  <w:style w:type="paragraph" w:customStyle="1" w:styleId="Tabellenverzeichnis">
    <w:name w:val="Tabellenverzeichnis"/>
    <w:basedOn w:val="ILF-Standard"/>
    <w:uiPriority w:val="5"/>
    <w:semiHidden/>
    <w:rsid w:val="0070710B"/>
    <w:pPr>
      <w:tabs>
        <w:tab w:val="right" w:leader="dot" w:pos="9062"/>
      </w:tabs>
      <w:spacing w:before="120"/>
    </w:pPr>
    <w:rPr>
      <w:rFonts w:cs="Arial"/>
      <w:b/>
      <w:noProof/>
      <w:color w:val="305291" w:themeColor="accent1"/>
      <w:sz w:val="18"/>
      <w:szCs w:val="18"/>
    </w:rPr>
  </w:style>
  <w:style w:type="paragraph" w:customStyle="1" w:styleId="berarbeitung8">
    <w:name w:val="Überarbeitung8"/>
    <w:basedOn w:val="ILF-Standard"/>
    <w:uiPriority w:val="5"/>
    <w:semiHidden/>
    <w:rsid w:val="004C757F"/>
    <w:rPr>
      <w:color w:val="305291" w:themeColor="accent1"/>
      <w:sz w:val="18"/>
    </w:rPr>
  </w:style>
  <w:style w:type="paragraph" w:customStyle="1" w:styleId="RevisionStyle">
    <w:name w:val="RevisionStyle"/>
    <w:basedOn w:val="ILF-Standard"/>
    <w:uiPriority w:val="6"/>
    <w:semiHidden/>
    <w:unhideWhenUsed/>
    <w:rsid w:val="009F46CA"/>
    <w:rPr>
      <w:color w:val="305291" w:themeColor="accent1"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B6E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6E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2F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6E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F68"/>
    <w:rPr>
      <w:b/>
      <w:bCs/>
      <w:sz w:val="20"/>
      <w:szCs w:val="20"/>
    </w:rPr>
  </w:style>
  <w:style w:type="paragraph" w:customStyle="1" w:styleId="Dokumenttitel">
    <w:name w:val="Dokumenttitel"/>
    <w:basedOn w:val="ILF-Standard"/>
    <w:uiPriority w:val="5"/>
    <w:semiHidden/>
    <w:rsid w:val="009F46CA"/>
    <w:pPr>
      <w:ind w:left="284"/>
    </w:pPr>
    <w:rPr>
      <w:rFonts w:cs="Arial"/>
      <w:b/>
      <w:bCs/>
      <w:caps/>
      <w:color w:val="305291"/>
      <w:sz w:val="28"/>
      <w:szCs w:val="28"/>
    </w:rPr>
  </w:style>
  <w:style w:type="paragraph" w:customStyle="1" w:styleId="Projektname">
    <w:name w:val="Projektname"/>
    <w:basedOn w:val="Normal"/>
    <w:uiPriority w:val="5"/>
    <w:unhideWhenUsed/>
    <w:rsid w:val="009F46CA"/>
    <w:pPr>
      <w:ind w:left="284"/>
    </w:pPr>
    <w:rPr>
      <w:rFonts w:cs="Arial"/>
      <w:b/>
      <w:caps/>
      <w:color w:val="305291"/>
      <w:sz w:val="56"/>
      <w:szCs w:val="56"/>
    </w:rPr>
  </w:style>
  <w:style w:type="paragraph" w:customStyle="1" w:styleId="Copyrightcover0">
    <w:name w:val="Copyright_cover"/>
    <w:basedOn w:val="Normal"/>
    <w:uiPriority w:val="5"/>
    <w:semiHidden/>
    <w:rsid w:val="009F46CA"/>
    <w:pPr>
      <w:jc w:val="left"/>
    </w:pPr>
    <w:rPr>
      <w:b/>
      <w:bCs/>
      <w:color w:val="305291"/>
      <w:szCs w:val="20"/>
    </w:rPr>
  </w:style>
  <w:style w:type="paragraph" w:customStyle="1" w:styleId="Gltigkeit">
    <w:name w:val="Gültigkeit"/>
    <w:basedOn w:val="Normal"/>
    <w:uiPriority w:val="5"/>
    <w:semiHidden/>
    <w:rsid w:val="009F46CA"/>
    <w:pPr>
      <w:spacing w:after="60"/>
      <w:ind w:left="284"/>
    </w:pPr>
    <w:rPr>
      <w:b/>
      <w:bCs/>
      <w:color w:val="305291"/>
      <w:szCs w:val="20"/>
    </w:rPr>
  </w:style>
  <w:style w:type="paragraph" w:customStyle="1" w:styleId="DokProjektbeschreibung">
    <w:name w:val="Dok_Projektbeschreibung"/>
    <w:basedOn w:val="Normal"/>
    <w:uiPriority w:val="5"/>
    <w:semiHidden/>
    <w:rsid w:val="009F46CA"/>
    <w:pPr>
      <w:ind w:left="284"/>
    </w:pPr>
    <w:rPr>
      <w:color w:val="305291"/>
      <w:szCs w:val="20"/>
    </w:rPr>
  </w:style>
  <w:style w:type="paragraph" w:customStyle="1" w:styleId="Angebotsnummer">
    <w:name w:val="Angebotsnummer"/>
    <w:basedOn w:val="Normal"/>
    <w:uiPriority w:val="5"/>
    <w:semiHidden/>
    <w:rsid w:val="009F46CA"/>
    <w:pPr>
      <w:jc w:val="center"/>
    </w:pPr>
    <w:rPr>
      <w:color w:val="305291"/>
      <w:sz w:val="18"/>
      <w:szCs w:val="20"/>
    </w:rPr>
  </w:style>
  <w:style w:type="paragraph" w:customStyle="1" w:styleId="Literaturverzeichnis1">
    <w:name w:val="Literaturverzeichnis1"/>
    <w:basedOn w:val="Normal"/>
    <w:uiPriority w:val="5"/>
    <w:semiHidden/>
    <w:unhideWhenUsed/>
    <w:rsid w:val="00FF4691"/>
    <w:pPr>
      <w:numPr>
        <w:numId w:val="11"/>
      </w:numPr>
      <w:spacing w:after="160" w:line="320" w:lineRule="atLeast"/>
    </w:pPr>
  </w:style>
  <w:style w:type="paragraph" w:customStyle="1" w:styleId="Tabledescription">
    <w:name w:val="Table description"/>
    <w:basedOn w:val="Normal"/>
    <w:uiPriority w:val="6"/>
    <w:semiHidden/>
    <w:unhideWhenUsed/>
    <w:rsid w:val="00025A77"/>
    <w:pPr>
      <w:tabs>
        <w:tab w:val="right" w:leader="dot" w:pos="9062"/>
      </w:tabs>
      <w:spacing w:before="120" w:after="120"/>
      <w:ind w:left="1072"/>
      <w:jc w:val="left"/>
    </w:pPr>
    <w:rPr>
      <w:rFonts w:cs="Arial"/>
      <w:b/>
      <w:noProof/>
      <w:color w:val="305291" w:themeColor="accent1"/>
      <w:sz w:val="18"/>
    </w:rPr>
  </w:style>
  <w:style w:type="paragraph" w:customStyle="1" w:styleId="Attachments">
    <w:name w:val="Attachments"/>
    <w:basedOn w:val="Normal"/>
    <w:uiPriority w:val="6"/>
    <w:semiHidden/>
    <w:unhideWhenUsed/>
    <w:rsid w:val="006A356F"/>
    <w:pPr>
      <w:spacing w:before="120" w:after="120"/>
      <w:jc w:val="left"/>
    </w:pPr>
    <w:rPr>
      <w:b/>
      <w:bCs/>
      <w:color w:val="305291" w:themeColor="accent1"/>
      <w:sz w:val="18"/>
      <w:szCs w:val="20"/>
    </w:rPr>
  </w:style>
  <w:style w:type="paragraph" w:customStyle="1" w:styleId="Contents">
    <w:name w:val="Contents"/>
    <w:basedOn w:val="ILF-Standard"/>
    <w:uiPriority w:val="6"/>
    <w:semiHidden/>
    <w:unhideWhenUsed/>
    <w:rsid w:val="00696A36"/>
    <w:pPr>
      <w:spacing w:before="120" w:after="120" w:line="520" w:lineRule="atLeast"/>
    </w:pPr>
    <w:rPr>
      <w:b/>
      <w:bCs/>
      <w:caps/>
      <w:color w:val="305291" w:themeColor="accent1"/>
      <w:sz w:val="36"/>
      <w:szCs w:val="20"/>
    </w:rPr>
  </w:style>
  <w:style w:type="paragraph" w:customStyle="1" w:styleId="ILF-Color">
    <w:name w:val="ILF-Color"/>
    <w:basedOn w:val="Normal"/>
    <w:uiPriority w:val="1"/>
    <w:qFormat/>
    <w:rsid w:val="00977FE6"/>
    <w:rPr>
      <w:color w:val="305291" w:themeColor="accent1"/>
    </w:rPr>
  </w:style>
  <w:style w:type="paragraph" w:customStyle="1" w:styleId="Reference">
    <w:name w:val="Reference"/>
    <w:basedOn w:val="Normal"/>
    <w:uiPriority w:val="6"/>
    <w:semiHidden/>
    <w:unhideWhenUsed/>
    <w:qFormat/>
    <w:rsid w:val="00E15B99"/>
    <w:pPr>
      <w:numPr>
        <w:numId w:val="14"/>
      </w:numPr>
      <w:overflowPunct/>
      <w:autoSpaceDE/>
      <w:autoSpaceDN/>
      <w:adjustRightInd/>
      <w:spacing w:after="120"/>
      <w:ind w:left="1418" w:hanging="1418"/>
      <w:textAlignment w:val="auto"/>
    </w:pPr>
    <w:rPr>
      <w:lang w:eastAsia="de-DE"/>
    </w:rPr>
  </w:style>
  <w:style w:type="table" w:customStyle="1" w:styleId="Tabellenraster1">
    <w:name w:val="Tabellenraster1"/>
    <w:basedOn w:val="TableNormal"/>
    <w:next w:val="TableGrid"/>
    <w:uiPriority w:val="59"/>
    <w:rsid w:val="00953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UMENTTITLE">
    <w:name w:val="DOCUMENT TITLE"/>
    <w:basedOn w:val="ILF-StandardZchn"/>
    <w:uiPriority w:val="5"/>
    <w:semiHidden/>
    <w:unhideWhenUsed/>
    <w:rsid w:val="00BF2472"/>
    <w:rPr>
      <w:rFonts w:ascii="Arial" w:hAnsi="Arial" w:cs="Arial"/>
      <w:b/>
      <w:caps/>
      <w:smallCaps w:val="0"/>
      <w:color w:val="305291" w:themeColor="accent1"/>
      <w:sz w:val="48"/>
      <w:lang w:val="en-GB" w:eastAsia="de-DE"/>
    </w:rPr>
  </w:style>
  <w:style w:type="paragraph" w:customStyle="1" w:styleId="U0">
    <w:name w:val="U0"/>
    <w:basedOn w:val="ILF-Standard"/>
    <w:next w:val="E0"/>
    <w:uiPriority w:val="3"/>
    <w:qFormat/>
    <w:rsid w:val="00977FE6"/>
    <w:pPr>
      <w:numPr>
        <w:numId w:val="13"/>
      </w:numPr>
      <w:spacing w:before="480" w:after="120" w:line="320" w:lineRule="atLeast"/>
      <w:ind w:left="357" w:hanging="357"/>
    </w:pPr>
    <w:rPr>
      <w:b/>
      <w:caps/>
      <w:color w:val="305291" w:themeColor="accent1"/>
    </w:rPr>
  </w:style>
  <w:style w:type="paragraph" w:customStyle="1" w:styleId="B0">
    <w:name w:val="B0"/>
    <w:basedOn w:val="ILF-Standard"/>
    <w:uiPriority w:val="4"/>
    <w:qFormat/>
    <w:rsid w:val="00977FE6"/>
    <w:pPr>
      <w:numPr>
        <w:numId w:val="22"/>
      </w:numPr>
      <w:spacing w:after="120" w:line="280" w:lineRule="atLeast"/>
      <w:ind w:left="357" w:hanging="357"/>
      <w:jc w:val="both"/>
    </w:pPr>
  </w:style>
  <w:style w:type="paragraph" w:customStyle="1" w:styleId="N0">
    <w:name w:val="N0"/>
    <w:basedOn w:val="ILF-Standard"/>
    <w:uiPriority w:val="4"/>
    <w:qFormat/>
    <w:rsid w:val="00977FE6"/>
    <w:pPr>
      <w:numPr>
        <w:numId w:val="23"/>
      </w:numPr>
      <w:spacing w:after="120" w:line="280" w:lineRule="atLeast"/>
      <w:ind w:left="357" w:hanging="357"/>
      <w:jc w:val="both"/>
    </w:pPr>
  </w:style>
  <w:style w:type="paragraph" w:customStyle="1" w:styleId="P0">
    <w:name w:val="P0"/>
    <w:basedOn w:val="ILF-Standard"/>
    <w:uiPriority w:val="4"/>
    <w:qFormat/>
    <w:rsid w:val="00977FE6"/>
    <w:pPr>
      <w:numPr>
        <w:numId w:val="24"/>
      </w:numPr>
      <w:spacing w:after="120" w:line="280" w:lineRule="atLeast"/>
      <w:ind w:left="357" w:hanging="357"/>
      <w:jc w:val="both"/>
    </w:pPr>
  </w:style>
  <w:style w:type="paragraph" w:customStyle="1" w:styleId="U1">
    <w:name w:val="U1"/>
    <w:basedOn w:val="U0"/>
    <w:next w:val="E0"/>
    <w:uiPriority w:val="3"/>
    <w:rsid w:val="00996BD5"/>
    <w:pPr>
      <w:numPr>
        <w:numId w:val="0"/>
      </w:numPr>
      <w:tabs>
        <w:tab w:val="left" w:pos="1418"/>
      </w:tabs>
      <w:spacing w:before="0"/>
      <w:ind w:left="1418" w:hanging="1418"/>
    </w:pPr>
    <w:rPr>
      <w:sz w:val="32"/>
      <w:lang w:bidi="de-DE"/>
    </w:rPr>
  </w:style>
  <w:style w:type="paragraph" w:customStyle="1" w:styleId="Pfad">
    <w:name w:val="Pfad"/>
    <w:basedOn w:val="ILF-Standard"/>
    <w:rsid w:val="0026669B"/>
    <w:rPr>
      <w:sz w:val="10"/>
      <w:szCs w:val="20"/>
    </w:rPr>
  </w:style>
  <w:style w:type="character" w:styleId="FootnoteReference">
    <w:name w:val="footnote reference"/>
    <w:basedOn w:val="DefaultParagraphFont"/>
    <w:uiPriority w:val="99"/>
    <w:semiHidden/>
    <w:rsid w:val="006377C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6377C9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77C9"/>
    <w:rPr>
      <w:sz w:val="16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xt.Annett.Bangert\AppData\Roaming\Microsoft\Templates\ILF-Templates\X0301_IMS\IMS_en_Prozessvorlage_neu.dotx" TargetMode="External"/></Relationships>
</file>

<file path=word/theme/theme1.xml><?xml version="1.0" encoding="utf-8"?>
<a:theme xmlns:a="http://schemas.openxmlformats.org/drawingml/2006/main" name="Office">
  <a:themeElements>
    <a:clrScheme name="ILF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05291"/>
      </a:accent1>
      <a:accent2>
        <a:srgbClr val="577EB7"/>
      </a:accent2>
      <a:accent3>
        <a:srgbClr val="4A4A49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57E6F7E447324FAC4F93068359CD8D" ma:contentTypeVersion="16" ma:contentTypeDescription="Create a new document." ma:contentTypeScope="" ma:versionID="84d4bc9b044dadb7571739b9620e6e5b">
  <xsd:schema xmlns:xsd="http://www.w3.org/2001/XMLSchema" xmlns:xs="http://www.w3.org/2001/XMLSchema" xmlns:p="http://schemas.microsoft.com/office/2006/metadata/properties" xmlns:ns2="364297fa-e4f4-416a-b585-5f896e28eeea" xmlns:ns3="8bce5034-03cf-49e2-b739-4bc3cc50969c" targetNamespace="http://schemas.microsoft.com/office/2006/metadata/properties" ma:root="true" ma:fieldsID="634eb0d54bbaf6a389735619c271c5bc" ns2:_="" ns3:_="">
    <xsd:import namespace="364297fa-e4f4-416a-b585-5f896e28eeea"/>
    <xsd:import namespace="8bce5034-03cf-49e2-b739-4bc3cc50969c"/>
    <xsd:element name="properties">
      <xsd:complexType>
        <xsd:sequence>
          <xsd:element name="documentManagement">
            <xsd:complexType>
              <xsd:all>
                <xsd:element ref="ns2:Type_x0020_of_x0020_document" minOccurs="0"/>
                <xsd:element ref="ns2:Language" minOccurs="0"/>
                <xsd:element ref="ns2:Forms_x002c__x0020_checklists_x002c__x0020_templates" minOccurs="0"/>
                <xsd:element ref="ns3:SharedWithUsers" minOccurs="0"/>
                <xsd:element ref="ns2:Folder" minOccurs="0"/>
                <xsd:element ref="ns2:Process_x0020_Officer" minOccurs="0"/>
                <xsd:element ref="ns2:Current_x0020_Revision" minOccurs="0"/>
                <xsd:element ref="ns2:x4lt" minOccurs="0"/>
                <xsd:element ref="ns2:AAA" minOccurs="0"/>
                <xsd:element ref="ns2:_x006c_072" minOccurs="0"/>
                <xsd:element ref="ns2:Order_x0020_no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297fa-e4f4-416a-b585-5f896e28eeea" elementFormDefault="qualified">
    <xsd:import namespace="http://schemas.microsoft.com/office/2006/documentManagement/types"/>
    <xsd:import namespace="http://schemas.microsoft.com/office/infopath/2007/PartnerControls"/>
    <xsd:element name="Type_x0020_of_x0020_document" ma:index="8" nillable="true" ma:displayName="IMS Process Subgroup" ma:format="Dropdown" ma:internalName="Type_x0020_of_x0020_document">
      <xsd:simpleType>
        <xsd:restriction base="dms:Choice">
          <xsd:enumeration value="0. General Processes"/>
          <xsd:enumeration value="1.1 Corporate Philosophy"/>
          <xsd:enumeration value="1.2 Corporate strategy"/>
          <xsd:enumeration value="1.3 Corporate Planning"/>
          <xsd:enumeration value="1.4 Corporate Organisation"/>
          <xsd:enumeration value="1.5 Corporate Controlling / Improvement"/>
          <xsd:enumeration value="1.6 Health, Safety, Security and Environmental Management"/>
          <xsd:enumeration value="1.7 Enviromental Management"/>
          <xsd:enumeration value="1.8 Compliance Management"/>
          <xsd:enumeration value="1.9 Data Protection Management"/>
          <xsd:enumeration value="2.1 Business development, marketing and Communication"/>
          <xsd:enumeration value="2.2 Contractual Matters"/>
          <xsd:enumeration value="2.3 Project Processing"/>
          <xsd:enumeration value="2.4 Internal ILF Project Administration"/>
          <xsd:enumeration value="2.5 Environmental Protection"/>
          <xsd:enumeration value="2.6 Health and Safety"/>
          <xsd:enumeration value="3.1 Employees"/>
          <xsd:enumeration value="3.2 Competence and Knowledge Management"/>
          <xsd:enumeration value="3.3 Document System"/>
          <xsd:enumeration value="3.4 IT"/>
          <xsd:enumeration value="3.5 Commercial Administration"/>
          <xsd:enumeration value="3.6 Insurances and Guarantees"/>
          <xsd:enumeration value="IMS Brochure"/>
        </xsd:restriction>
      </xsd:simpleType>
    </xsd:element>
    <xsd:element name="Language" ma:index="9" nillable="true" ma:displayName="Language" ma:format="Dropdown" ma:internalName="Language">
      <xsd:simpleType>
        <xsd:restriction base="dms:Choice">
          <xsd:enumeration value="English"/>
          <xsd:enumeration value="German"/>
          <xsd:enumeration value="Polish"/>
          <xsd:enumeration value="Russian"/>
        </xsd:restriction>
      </xsd:simpleType>
    </xsd:element>
    <xsd:element name="Forms_x002c__x0020_checklists_x002c__x0020_templates" ma:index="10" nillable="true" ma:displayName="Forms, checklists, templates" ma:default="0" ma:internalName="Forms_x002c__x0020_checklists_x002c__x0020_templates">
      <xsd:simpleType>
        <xsd:restriction base="dms:Boolean"/>
      </xsd:simpleType>
    </xsd:element>
    <xsd:element name="Folder" ma:index="12" nillable="true" ma:displayName="IMS Process" ma:internalName="Folder">
      <xsd:simpleType>
        <xsd:restriction base="dms:Text">
          <xsd:maxLength value="255"/>
        </xsd:restriction>
      </xsd:simpleType>
    </xsd:element>
    <xsd:element name="Process_x0020_Officer" ma:index="13" nillable="true" ma:displayName="Process title" ma:internalName="Process_x0020_Officer">
      <xsd:simpleType>
        <xsd:restriction base="dms:Text">
          <xsd:maxLength value="255"/>
        </xsd:restriction>
      </xsd:simpleType>
    </xsd:element>
    <xsd:element name="Current_x0020_Revision" ma:index="14" nillable="true" ma:displayName="Current Revision" ma:internalName="Current_x0020_Revision">
      <xsd:simpleType>
        <xsd:restriction base="dms:Text">
          <xsd:maxLength value="255"/>
        </xsd:restriction>
      </xsd:simpleType>
    </xsd:element>
    <xsd:element name="x4lt" ma:index="15" nillable="true" ma:displayName="IMS Process Officer" ma:internalName="x4lt">
      <xsd:simpleType>
        <xsd:restriction base="dms:Text"/>
      </xsd:simpleType>
    </xsd:element>
    <xsd:element name="AAA" ma:index="16" nillable="true" ma:displayName="IMS Process No." ma:internalName="AAA">
      <xsd:simpleType>
        <xsd:restriction base="dms:Text">
          <xsd:maxLength value="255"/>
        </xsd:restriction>
      </xsd:simpleType>
    </xsd:element>
    <xsd:element name="_x006c_072" ma:index="17" nillable="true" ma:displayName="IMS Process Group" ma:internalName="_x006c_072">
      <xsd:simpleType>
        <xsd:restriction base="dms:Text"/>
      </xsd:simpleType>
    </xsd:element>
    <xsd:element name="Order_x0020_no_x002e_" ma:index="18" nillable="true" ma:displayName="Order no." ma:internalName="Order_x0020_no_x002e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e5034-03cf-49e2-b739-4bc3cc50969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364297fa-e4f4-416a-b585-5f896e28eeea">English</Language>
    <Current_x0020_Revision xmlns="364297fa-e4f4-416a-b585-5f896e28eeea">0</Current_x0020_Revision>
    <Forms_x002c__x0020_checklists_x002c__x0020_templates xmlns="364297fa-e4f4-416a-b585-5f896e28eeea">true</Forms_x002c__x0020_checklists_x002c__x0020_templates>
    <Order_x0020_no_x002e_ xmlns="364297fa-e4f4-416a-b585-5f896e28eeea">097</Order_x0020_no_x002e_>
    <Type_x0020_of_x0020_document xmlns="364297fa-e4f4-416a-b585-5f896e28eeea">1.8 Compliance Management</Type_x0020_of_x0020_document>
    <x4lt xmlns="364297fa-e4f4-416a-b585-5f896e28eeea">Helmut Fassl</x4lt>
    <_x006c_072 xmlns="364297fa-e4f4-416a-b585-5f896e28eeea">1. Management</_x006c_072>
    <AAA xmlns="364297fa-e4f4-416a-b585-5f896e28eeea">MG1804-2</AAA>
    <Folder xmlns="364297fa-e4f4-416a-b585-5f896e28eeea">PG1804 Compliance Programme of the ILF Group</Folder>
    <Process_x0020_Officer xmlns="364297fa-e4f4-416a-b585-5f896e28eeea">Compliance questionnaire</Process_x0020_Offic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86731-4B5A-4B60-9CBB-07DC3BA2A4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4297fa-e4f4-416a-b585-5f896e28eeea"/>
    <ds:schemaRef ds:uri="8bce5034-03cf-49e2-b739-4bc3cc5096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60289F-7811-463B-96DC-E91EB24A72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524170-8CA5-4204-8E76-76D91C638728}">
  <ds:schemaRefs>
    <ds:schemaRef ds:uri="http://schemas.microsoft.com/office/2006/metadata/properties"/>
    <ds:schemaRef ds:uri="http://schemas.microsoft.com/office/2006/documentManagement/types"/>
    <ds:schemaRef ds:uri="8bce5034-03cf-49e2-b739-4bc3cc50969c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dcmitype/"/>
    <ds:schemaRef ds:uri="http://purl.org/dc/terms/"/>
    <ds:schemaRef ds:uri="364297fa-e4f4-416a-b585-5f896e28eeea"/>
  </ds:schemaRefs>
</ds:datastoreItem>
</file>

<file path=customXml/itemProps4.xml><?xml version="1.0" encoding="utf-8"?>
<ds:datastoreItem xmlns:ds="http://schemas.openxmlformats.org/officeDocument/2006/customXml" ds:itemID="{1A754008-4B1B-4770-A53D-4011F50AE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IMS_en_Prozessvorlage_neu.dotx</Template>
  <TotalTime>0</TotalTime>
  <Pages>1</Pages>
  <Words>238</Words>
  <Characters>1361</Characters>
  <Application>Microsoft Office Word</Application>
  <DocSecurity>4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Compliance Questionnaire</vt:lpstr>
      <vt:lpstr>Standard report</vt:lpstr>
    </vt:vector>
  </TitlesOfParts>
  <Company>ILF-GRH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Questionnaire</dc:title>
  <dc:subject>MG1804-2</dc:subject>
  <dc:creator>Bangert, Annett</dc:creator>
  <cp:keywords/>
  <dc:description/>
  <cp:lastModifiedBy>Olawepo, Feyisara</cp:lastModifiedBy>
  <cp:revision>2</cp:revision>
  <cp:lastPrinted>2020-01-28T12:57:00Z</cp:lastPrinted>
  <dcterms:created xsi:type="dcterms:W3CDTF">2022-04-19T12:47:00Z</dcterms:created>
  <dcterms:modified xsi:type="dcterms:W3CDTF">2022-04-19T12:47:00Z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0x0101003457E6F7E447324FAC4F93068359CD8D</vt:lpwstr>
  </property>
</Properties>
</file>