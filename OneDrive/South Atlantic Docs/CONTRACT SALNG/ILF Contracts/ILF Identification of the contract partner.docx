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57F4F" w14:textId="77777777" w:rsidR="00F226D2" w:rsidRPr="00F226D2" w:rsidRDefault="00A97018" w:rsidP="00A97018">
      <w:pPr>
        <w:pStyle w:val="U1"/>
        <w:tabs>
          <w:tab w:val="clear" w:pos="1418"/>
          <w:tab w:val="left" w:pos="1560"/>
        </w:tabs>
        <w:ind w:left="1560" w:hanging="1560"/>
      </w:pPr>
      <w:r w:rsidRPr="00A97018">
        <w:t>MG1804-1</w:t>
      </w:r>
      <w:r>
        <w:tab/>
      </w:r>
      <w:r w:rsidRPr="00A97018">
        <w:t>Identification of Contract Partner</w:t>
      </w:r>
    </w:p>
    <w:tbl>
      <w:tblPr>
        <w:tblStyle w:val="TableGrid"/>
        <w:tblW w:w="9464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957"/>
        <w:gridCol w:w="4507"/>
      </w:tblGrid>
      <w:tr w:rsidR="00A97018" w:rsidRPr="00A97018" w14:paraId="64B7432D" w14:textId="77777777" w:rsidTr="00A97018">
        <w:tc>
          <w:tcPr>
            <w:tcW w:w="9464" w:type="dxa"/>
            <w:gridSpan w:val="2"/>
          </w:tcPr>
          <w:p w14:paraId="6A41A65B" w14:textId="77777777" w:rsidR="00A97018" w:rsidRPr="00A97018" w:rsidRDefault="00A97018" w:rsidP="00BE55BF">
            <w:pPr>
              <w:numPr>
                <w:ilvl w:val="0"/>
                <w:numId w:val="27"/>
              </w:num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b/>
                <w:szCs w:val="22"/>
              </w:rPr>
            </w:pPr>
            <w:r w:rsidRPr="00A97018">
              <w:rPr>
                <w:rFonts w:ascii="Arial" w:hAnsi="Arial" w:cs="Arial"/>
                <w:b/>
                <w:bCs/>
                <w:szCs w:val="22"/>
                <w:lang w:val="en"/>
              </w:rPr>
              <w:t>Registration</w:t>
            </w:r>
            <w:r w:rsidRPr="00A97018">
              <w:rPr>
                <w:rFonts w:ascii="Arial" w:hAnsi="Arial" w:cs="Arial"/>
                <w:szCs w:val="22"/>
                <w:vertAlign w:val="superscript"/>
                <w:lang w:val="en"/>
              </w:rPr>
              <w:footnoteReference w:id="1"/>
            </w:r>
          </w:p>
        </w:tc>
      </w:tr>
      <w:tr w:rsidR="00A97018" w:rsidRPr="00A97018" w14:paraId="391F5EF6" w14:textId="77777777" w:rsidTr="00A97018">
        <w:tc>
          <w:tcPr>
            <w:tcW w:w="9464" w:type="dxa"/>
            <w:gridSpan w:val="2"/>
          </w:tcPr>
          <w:p w14:paraId="6598FC99" w14:textId="77777777" w:rsidR="00A97018" w:rsidRPr="00A97018" w:rsidRDefault="00A97018" w:rsidP="00A97018">
            <w:pPr>
              <w:numPr>
                <w:ilvl w:val="1"/>
                <w:numId w:val="26"/>
              </w:num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b/>
                <w:szCs w:val="22"/>
              </w:rPr>
            </w:pPr>
            <w:r w:rsidRPr="00A97018">
              <w:rPr>
                <w:rFonts w:ascii="Arial" w:hAnsi="Arial" w:cs="Arial"/>
                <w:b/>
                <w:bCs/>
                <w:szCs w:val="22"/>
                <w:lang w:val="en"/>
              </w:rPr>
              <w:t>Company registration</w:t>
            </w:r>
          </w:p>
        </w:tc>
      </w:tr>
      <w:tr w:rsidR="00A97018" w:rsidRPr="00A97018" w14:paraId="3AE27BF0" w14:textId="77777777" w:rsidTr="00A97018">
        <w:tc>
          <w:tcPr>
            <w:tcW w:w="4957" w:type="dxa"/>
          </w:tcPr>
          <w:p w14:paraId="038AD3FE" w14:textId="77777777" w:rsidR="00A97018" w:rsidRPr="00A97018" w:rsidRDefault="00A97018" w:rsidP="00A97018">
            <w:pPr>
              <w:numPr>
                <w:ilvl w:val="2"/>
                <w:numId w:val="26"/>
              </w:numPr>
              <w:overflowPunct w:val="0"/>
              <w:autoSpaceDE w:val="0"/>
              <w:autoSpaceDN w:val="0"/>
              <w:adjustRightInd w:val="0"/>
              <w:spacing w:before="40" w:after="40" w:line="240" w:lineRule="atLeast"/>
              <w:ind w:left="709" w:hanging="709"/>
              <w:textAlignment w:val="baseline"/>
              <w:rPr>
                <w:rFonts w:ascii="Arial" w:hAnsi="Arial" w:cs="Arial"/>
                <w:szCs w:val="22"/>
                <w:lang w:val="en-US"/>
              </w:rPr>
            </w:pPr>
            <w:r w:rsidRPr="00A97018">
              <w:rPr>
                <w:rFonts w:ascii="Arial" w:hAnsi="Arial" w:cs="Arial"/>
                <w:szCs w:val="22"/>
                <w:lang w:val="en"/>
              </w:rPr>
              <w:t>Name and address:</w:t>
            </w:r>
            <w:r w:rsidRPr="00A97018">
              <w:rPr>
                <w:rFonts w:ascii="Arial" w:hAnsi="Arial" w:cs="Arial"/>
                <w:szCs w:val="22"/>
              </w:rPr>
              <w:br/>
            </w:r>
            <w:r w:rsidRPr="00A97018">
              <w:rPr>
                <w:rFonts w:ascii="Arial" w:hAnsi="Arial" w:cs="Arial"/>
                <w:szCs w:val="22"/>
                <w:lang w:val="en"/>
              </w:rPr>
              <w:t>(according to commercial / company register)</w:t>
            </w:r>
          </w:p>
        </w:tc>
        <w:tc>
          <w:tcPr>
            <w:tcW w:w="4507" w:type="dxa"/>
          </w:tcPr>
          <w:p w14:paraId="7FF37BD4" w14:textId="77777777" w:rsidR="00A97018" w:rsidRPr="00A97018" w:rsidRDefault="00A97018" w:rsidP="00A97018">
            <w:p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szCs w:val="22"/>
                <w:lang w:val="en-US"/>
              </w:rPr>
            </w:pPr>
          </w:p>
        </w:tc>
      </w:tr>
      <w:tr w:rsidR="00A97018" w:rsidRPr="00A97018" w14:paraId="01CE595D" w14:textId="77777777" w:rsidTr="00A97018">
        <w:tc>
          <w:tcPr>
            <w:tcW w:w="4957" w:type="dxa"/>
          </w:tcPr>
          <w:p w14:paraId="1DB96CD9" w14:textId="77777777" w:rsidR="00A97018" w:rsidRPr="00A97018" w:rsidRDefault="00A97018" w:rsidP="00A97018">
            <w:pPr>
              <w:numPr>
                <w:ilvl w:val="2"/>
                <w:numId w:val="26"/>
              </w:numPr>
              <w:overflowPunct w:val="0"/>
              <w:autoSpaceDE w:val="0"/>
              <w:autoSpaceDN w:val="0"/>
              <w:adjustRightInd w:val="0"/>
              <w:spacing w:before="40" w:after="40" w:line="240" w:lineRule="atLeast"/>
              <w:ind w:left="709" w:hanging="709"/>
              <w:textAlignment w:val="baseline"/>
              <w:rPr>
                <w:rFonts w:ascii="Arial" w:hAnsi="Arial" w:cs="Arial"/>
                <w:szCs w:val="22"/>
                <w:lang w:val="en-US"/>
              </w:rPr>
            </w:pPr>
            <w:r w:rsidRPr="00A97018">
              <w:rPr>
                <w:rFonts w:ascii="Arial" w:hAnsi="Arial" w:cs="Arial"/>
                <w:szCs w:val="22"/>
                <w:lang w:val="en"/>
              </w:rPr>
              <w:t>Commercial register no., issuing authority:</w:t>
            </w:r>
          </w:p>
        </w:tc>
        <w:tc>
          <w:tcPr>
            <w:tcW w:w="4507" w:type="dxa"/>
          </w:tcPr>
          <w:p w14:paraId="6D917F52" w14:textId="77777777" w:rsidR="00A97018" w:rsidRPr="00A97018" w:rsidRDefault="00A97018" w:rsidP="00A97018">
            <w:p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szCs w:val="22"/>
                <w:highlight w:val="yellow"/>
                <w:lang w:val="en-US"/>
              </w:rPr>
            </w:pPr>
          </w:p>
        </w:tc>
      </w:tr>
      <w:tr w:rsidR="00A97018" w:rsidRPr="00A97018" w14:paraId="6FE23854" w14:textId="77777777" w:rsidTr="00A97018">
        <w:tc>
          <w:tcPr>
            <w:tcW w:w="4957" w:type="dxa"/>
          </w:tcPr>
          <w:p w14:paraId="6446FFE7" w14:textId="77777777" w:rsidR="00A97018" w:rsidRPr="00A97018" w:rsidRDefault="00A97018" w:rsidP="00A97018">
            <w:pPr>
              <w:numPr>
                <w:ilvl w:val="2"/>
                <w:numId w:val="26"/>
              </w:numPr>
              <w:overflowPunct w:val="0"/>
              <w:autoSpaceDE w:val="0"/>
              <w:autoSpaceDN w:val="0"/>
              <w:adjustRightInd w:val="0"/>
              <w:spacing w:before="40" w:after="40" w:line="240" w:lineRule="atLeast"/>
              <w:ind w:left="709" w:hanging="709"/>
              <w:textAlignment w:val="baseline"/>
              <w:rPr>
                <w:rFonts w:ascii="Arial" w:hAnsi="Arial" w:cs="Arial"/>
                <w:szCs w:val="22"/>
                <w:lang w:val="en-US"/>
              </w:rPr>
            </w:pPr>
            <w:r w:rsidRPr="00A97018">
              <w:rPr>
                <w:rFonts w:ascii="Arial" w:hAnsi="Arial" w:cs="Arial"/>
                <w:szCs w:val="22"/>
                <w:lang w:val="en"/>
              </w:rPr>
              <w:t>Extract from commercial register attached</w:t>
            </w:r>
          </w:p>
        </w:tc>
        <w:tc>
          <w:tcPr>
            <w:tcW w:w="4507" w:type="dxa"/>
          </w:tcPr>
          <w:p w14:paraId="12D426D3" w14:textId="77777777" w:rsidR="00A97018" w:rsidRPr="00A97018" w:rsidRDefault="00A97018" w:rsidP="00A97018">
            <w:pPr>
              <w:overflowPunct w:val="0"/>
              <w:autoSpaceDE w:val="0"/>
              <w:autoSpaceDN w:val="0"/>
              <w:adjustRightInd w:val="0"/>
              <w:spacing w:before="40" w:after="40" w:line="240" w:lineRule="atLeast"/>
              <w:ind w:left="851"/>
              <w:jc w:val="both"/>
              <w:textAlignment w:val="baseline"/>
              <w:rPr>
                <w:rFonts w:ascii="Arial" w:hAnsi="Arial" w:cs="Arial"/>
                <w:szCs w:val="22"/>
                <w:highlight w:val="yellow"/>
              </w:rPr>
            </w:pPr>
            <w:r w:rsidRPr="00A97018">
              <w:rPr>
                <w:rFonts w:cs="Arial"/>
                <w:szCs w:val="22"/>
                <w:lang w:val="e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7018">
              <w:rPr>
                <w:rFonts w:ascii="Arial" w:hAnsi="Arial" w:cs="Arial"/>
                <w:szCs w:val="22"/>
                <w:lang w:val="en"/>
              </w:rPr>
              <w:instrText xml:space="preserve"> FORMCHECKBOX </w:instrText>
            </w:r>
            <w:r w:rsidR="002157A5">
              <w:rPr>
                <w:rFonts w:cs="Arial"/>
                <w:szCs w:val="22"/>
                <w:lang w:val="en"/>
              </w:rPr>
            </w:r>
            <w:r w:rsidR="002157A5">
              <w:rPr>
                <w:rFonts w:cs="Arial"/>
                <w:szCs w:val="22"/>
                <w:lang w:val="en"/>
              </w:rPr>
              <w:fldChar w:fldCharType="separate"/>
            </w:r>
            <w:r w:rsidRPr="00A97018">
              <w:rPr>
                <w:rFonts w:cs="Arial"/>
                <w:szCs w:val="22"/>
                <w:lang w:val="en"/>
              </w:rPr>
              <w:fldChar w:fldCharType="end"/>
            </w:r>
            <w:r w:rsidRPr="00A97018">
              <w:rPr>
                <w:rFonts w:ascii="Arial" w:hAnsi="Arial" w:cs="Arial"/>
                <w:szCs w:val="22"/>
                <w:lang w:val="en"/>
              </w:rPr>
              <w:t xml:space="preserve">  Yes </w:t>
            </w:r>
            <w:r w:rsidRPr="00A97018">
              <w:rPr>
                <w:rFonts w:ascii="Arial" w:hAnsi="Arial" w:cs="Arial"/>
                <w:szCs w:val="22"/>
                <w:lang w:val="en"/>
              </w:rPr>
              <w:tab/>
            </w:r>
            <w:r w:rsidRPr="00A97018">
              <w:rPr>
                <w:rFonts w:cs="Arial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7018">
              <w:rPr>
                <w:rFonts w:ascii="Arial" w:hAnsi="Arial" w:cs="Arial"/>
                <w:szCs w:val="22"/>
              </w:rPr>
              <w:instrText xml:space="preserve"> FORMCHECKBOX </w:instrText>
            </w:r>
            <w:r w:rsidR="002157A5">
              <w:rPr>
                <w:rFonts w:cs="Arial"/>
                <w:szCs w:val="22"/>
              </w:rPr>
            </w:r>
            <w:r w:rsidR="002157A5">
              <w:rPr>
                <w:rFonts w:cs="Arial"/>
                <w:szCs w:val="22"/>
              </w:rPr>
              <w:fldChar w:fldCharType="separate"/>
            </w:r>
            <w:r w:rsidRPr="00A97018">
              <w:rPr>
                <w:rFonts w:cs="Arial"/>
                <w:szCs w:val="22"/>
              </w:rPr>
              <w:fldChar w:fldCharType="end"/>
            </w:r>
            <w:r w:rsidRPr="00A97018">
              <w:rPr>
                <w:rFonts w:cs="Arial"/>
                <w:szCs w:val="22"/>
                <w:lang w:val="en"/>
              </w:rPr>
              <w:fldChar w:fldCharType="begin"/>
            </w:r>
            <w:r w:rsidRPr="00A97018">
              <w:rPr>
                <w:rFonts w:cs="Arial"/>
                <w:szCs w:val="22"/>
                <w:lang w:val="en"/>
              </w:rPr>
              <w:fldChar w:fldCharType="separate"/>
            </w:r>
            <w:r w:rsidRPr="00A97018">
              <w:rPr>
                <w:rFonts w:ascii="Arial" w:hAnsi="Arial" w:cs="Arial"/>
                <w:szCs w:val="22"/>
                <w:lang w:val="en"/>
              </w:rPr>
              <w:t xml:space="preserve"> FORMCHECKBOX </w:t>
            </w:r>
            <w:r w:rsidRPr="00A97018">
              <w:rPr>
                <w:rFonts w:cs="Arial"/>
                <w:szCs w:val="22"/>
                <w:lang w:val="en"/>
              </w:rPr>
              <w:fldChar w:fldCharType="end"/>
            </w:r>
            <w:r w:rsidRPr="00A97018">
              <w:rPr>
                <w:rFonts w:ascii="Arial" w:hAnsi="Arial" w:cs="Arial"/>
                <w:szCs w:val="22"/>
                <w:lang w:val="en"/>
              </w:rPr>
              <w:t xml:space="preserve">  No</w:t>
            </w:r>
          </w:p>
        </w:tc>
      </w:tr>
      <w:tr w:rsidR="00A97018" w:rsidRPr="00A97018" w14:paraId="5F30B59B" w14:textId="77777777" w:rsidTr="00A97018">
        <w:tc>
          <w:tcPr>
            <w:tcW w:w="4957" w:type="dxa"/>
          </w:tcPr>
          <w:p w14:paraId="5497D9E3" w14:textId="77777777" w:rsidR="00A97018" w:rsidRPr="00A97018" w:rsidRDefault="00A97018" w:rsidP="00A97018">
            <w:pPr>
              <w:numPr>
                <w:ilvl w:val="2"/>
                <w:numId w:val="26"/>
              </w:numPr>
              <w:overflowPunct w:val="0"/>
              <w:autoSpaceDE w:val="0"/>
              <w:autoSpaceDN w:val="0"/>
              <w:adjustRightInd w:val="0"/>
              <w:spacing w:before="40" w:after="40" w:line="240" w:lineRule="atLeast"/>
              <w:ind w:left="709" w:hanging="709"/>
              <w:textAlignment w:val="baseline"/>
              <w:rPr>
                <w:rFonts w:ascii="Arial" w:hAnsi="Arial" w:cs="Arial"/>
                <w:szCs w:val="22"/>
              </w:rPr>
            </w:pPr>
            <w:proofErr w:type="spellStart"/>
            <w:r w:rsidRPr="00A97018">
              <w:rPr>
                <w:rFonts w:ascii="Arial" w:hAnsi="Arial" w:cs="Arial"/>
                <w:szCs w:val="22"/>
                <w:lang w:val="en"/>
              </w:rPr>
              <w:t>Authorised</w:t>
            </w:r>
            <w:proofErr w:type="spellEnd"/>
            <w:r w:rsidRPr="00A97018">
              <w:rPr>
                <w:rFonts w:ascii="Arial" w:hAnsi="Arial" w:cs="Arial"/>
                <w:szCs w:val="22"/>
                <w:lang w:val="en"/>
              </w:rPr>
              <w:t xml:space="preserve"> representative(s):</w:t>
            </w:r>
          </w:p>
        </w:tc>
        <w:tc>
          <w:tcPr>
            <w:tcW w:w="4507" w:type="dxa"/>
          </w:tcPr>
          <w:p w14:paraId="608EBE8B" w14:textId="77777777" w:rsidR="00A97018" w:rsidRPr="00A97018" w:rsidRDefault="00A97018" w:rsidP="00A97018">
            <w:p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szCs w:val="22"/>
                <w:highlight w:val="yellow"/>
              </w:rPr>
            </w:pPr>
          </w:p>
        </w:tc>
      </w:tr>
      <w:tr w:rsidR="00A97018" w:rsidRPr="00A97018" w14:paraId="150CAA8B" w14:textId="77777777" w:rsidTr="00A97018">
        <w:tc>
          <w:tcPr>
            <w:tcW w:w="9464" w:type="dxa"/>
            <w:gridSpan w:val="2"/>
          </w:tcPr>
          <w:p w14:paraId="6AB3F6B7" w14:textId="77777777" w:rsidR="00A97018" w:rsidRPr="00A97018" w:rsidRDefault="00A97018" w:rsidP="00A97018">
            <w:pPr>
              <w:numPr>
                <w:ilvl w:val="1"/>
                <w:numId w:val="26"/>
              </w:num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b/>
                <w:szCs w:val="22"/>
                <w:lang w:val="en-US"/>
              </w:rPr>
            </w:pPr>
            <w:r w:rsidRPr="00A97018">
              <w:rPr>
                <w:rFonts w:ascii="Arial" w:hAnsi="Arial" w:cs="Arial"/>
                <w:b/>
                <w:bCs/>
                <w:szCs w:val="22"/>
                <w:lang w:val="en"/>
              </w:rPr>
              <w:t>Passport (if contract partner has no company registration number)</w:t>
            </w:r>
          </w:p>
        </w:tc>
      </w:tr>
      <w:tr w:rsidR="00A97018" w:rsidRPr="00A97018" w14:paraId="79208207" w14:textId="77777777" w:rsidTr="00A97018">
        <w:tc>
          <w:tcPr>
            <w:tcW w:w="4957" w:type="dxa"/>
          </w:tcPr>
          <w:p w14:paraId="21F744BB" w14:textId="77777777" w:rsidR="00A97018" w:rsidRPr="00A97018" w:rsidRDefault="00A97018" w:rsidP="00A97018">
            <w:pPr>
              <w:numPr>
                <w:ilvl w:val="2"/>
                <w:numId w:val="26"/>
              </w:numPr>
              <w:overflowPunct w:val="0"/>
              <w:autoSpaceDE w:val="0"/>
              <w:autoSpaceDN w:val="0"/>
              <w:adjustRightInd w:val="0"/>
              <w:spacing w:before="40" w:after="40" w:line="240" w:lineRule="atLeast"/>
              <w:ind w:left="709" w:hanging="709"/>
              <w:textAlignment w:val="baseline"/>
              <w:rPr>
                <w:rFonts w:ascii="Arial" w:hAnsi="Arial" w:cs="Arial"/>
                <w:szCs w:val="22"/>
                <w:lang w:val="en-US"/>
              </w:rPr>
            </w:pPr>
            <w:r w:rsidRPr="00A97018">
              <w:rPr>
                <w:rFonts w:ascii="Arial" w:hAnsi="Arial" w:cs="Arial"/>
                <w:szCs w:val="22"/>
                <w:lang w:val="en"/>
              </w:rPr>
              <w:t>Name, address according to passport</w:t>
            </w:r>
          </w:p>
        </w:tc>
        <w:tc>
          <w:tcPr>
            <w:tcW w:w="4507" w:type="dxa"/>
          </w:tcPr>
          <w:p w14:paraId="2614702F" w14:textId="77777777" w:rsidR="00A97018" w:rsidRPr="00A97018" w:rsidRDefault="00A97018" w:rsidP="00A97018">
            <w:p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szCs w:val="22"/>
                <w:lang w:val="en-US"/>
              </w:rPr>
            </w:pPr>
          </w:p>
        </w:tc>
      </w:tr>
      <w:tr w:rsidR="00A97018" w:rsidRPr="00A97018" w14:paraId="1DEBC0E4" w14:textId="77777777" w:rsidTr="00A97018">
        <w:tc>
          <w:tcPr>
            <w:tcW w:w="4957" w:type="dxa"/>
          </w:tcPr>
          <w:p w14:paraId="6F294744" w14:textId="77777777" w:rsidR="00A97018" w:rsidRPr="00A97018" w:rsidRDefault="00A97018" w:rsidP="00A97018">
            <w:pPr>
              <w:numPr>
                <w:ilvl w:val="2"/>
                <w:numId w:val="26"/>
              </w:numPr>
              <w:overflowPunct w:val="0"/>
              <w:autoSpaceDE w:val="0"/>
              <w:autoSpaceDN w:val="0"/>
              <w:adjustRightInd w:val="0"/>
              <w:spacing w:before="40" w:after="40" w:line="240" w:lineRule="atLeast"/>
              <w:ind w:left="709" w:hanging="709"/>
              <w:textAlignment w:val="baseline"/>
              <w:rPr>
                <w:rFonts w:ascii="Arial" w:hAnsi="Arial" w:cs="Arial"/>
                <w:szCs w:val="22"/>
              </w:rPr>
            </w:pPr>
            <w:r w:rsidRPr="00A97018">
              <w:rPr>
                <w:rFonts w:ascii="Arial" w:hAnsi="Arial" w:cs="Arial"/>
                <w:szCs w:val="22"/>
                <w:lang w:val="en"/>
              </w:rPr>
              <w:t xml:space="preserve">Passport no., issuing authority </w:t>
            </w:r>
          </w:p>
        </w:tc>
        <w:tc>
          <w:tcPr>
            <w:tcW w:w="4507" w:type="dxa"/>
          </w:tcPr>
          <w:p w14:paraId="1D9FFE4E" w14:textId="77777777" w:rsidR="00A97018" w:rsidRPr="00A97018" w:rsidRDefault="00A97018" w:rsidP="00A97018">
            <w:p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szCs w:val="22"/>
              </w:rPr>
            </w:pPr>
          </w:p>
        </w:tc>
      </w:tr>
      <w:tr w:rsidR="00A97018" w:rsidRPr="00A97018" w14:paraId="36B28B31" w14:textId="77777777" w:rsidTr="00A97018">
        <w:tc>
          <w:tcPr>
            <w:tcW w:w="4957" w:type="dxa"/>
          </w:tcPr>
          <w:p w14:paraId="7853BA66" w14:textId="77777777" w:rsidR="00A97018" w:rsidRPr="00A97018" w:rsidRDefault="00A97018" w:rsidP="00A97018">
            <w:pPr>
              <w:numPr>
                <w:ilvl w:val="2"/>
                <w:numId w:val="26"/>
              </w:numPr>
              <w:overflowPunct w:val="0"/>
              <w:autoSpaceDE w:val="0"/>
              <w:autoSpaceDN w:val="0"/>
              <w:adjustRightInd w:val="0"/>
              <w:spacing w:before="40" w:after="40" w:line="240" w:lineRule="atLeast"/>
              <w:ind w:left="709" w:hanging="709"/>
              <w:textAlignment w:val="baseline"/>
              <w:rPr>
                <w:rFonts w:ascii="Arial" w:hAnsi="Arial" w:cs="Arial"/>
                <w:szCs w:val="22"/>
              </w:rPr>
            </w:pPr>
            <w:r w:rsidRPr="00A97018">
              <w:rPr>
                <w:rFonts w:ascii="Arial" w:hAnsi="Arial" w:cs="Arial"/>
                <w:szCs w:val="22"/>
                <w:lang w:val="en"/>
              </w:rPr>
              <w:t xml:space="preserve">Passport copy attached </w:t>
            </w:r>
          </w:p>
        </w:tc>
        <w:tc>
          <w:tcPr>
            <w:tcW w:w="4507" w:type="dxa"/>
          </w:tcPr>
          <w:p w14:paraId="3F22D783" w14:textId="77777777" w:rsidR="00A97018" w:rsidRPr="00A97018" w:rsidRDefault="00A97018" w:rsidP="00A97018">
            <w:pPr>
              <w:overflowPunct w:val="0"/>
              <w:autoSpaceDE w:val="0"/>
              <w:autoSpaceDN w:val="0"/>
              <w:adjustRightInd w:val="0"/>
              <w:spacing w:before="40" w:after="40" w:line="240" w:lineRule="atLeast"/>
              <w:ind w:left="851"/>
              <w:jc w:val="both"/>
              <w:textAlignment w:val="baseline"/>
              <w:rPr>
                <w:rFonts w:ascii="Arial" w:hAnsi="Arial" w:cs="Arial"/>
                <w:szCs w:val="22"/>
                <w:highlight w:val="yellow"/>
              </w:rPr>
            </w:pPr>
            <w:r w:rsidRPr="00A97018">
              <w:rPr>
                <w:rFonts w:cs="Arial"/>
                <w:szCs w:val="22"/>
                <w:lang w:val="e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A97018">
              <w:rPr>
                <w:rFonts w:ascii="Arial" w:hAnsi="Arial" w:cs="Arial"/>
                <w:szCs w:val="22"/>
                <w:lang w:val="en"/>
              </w:rPr>
              <w:instrText xml:space="preserve"> FORMCHECKBOX </w:instrText>
            </w:r>
            <w:r w:rsidR="002157A5">
              <w:rPr>
                <w:rFonts w:cs="Arial"/>
                <w:szCs w:val="22"/>
                <w:lang w:val="en"/>
              </w:rPr>
            </w:r>
            <w:r w:rsidR="002157A5">
              <w:rPr>
                <w:rFonts w:cs="Arial"/>
                <w:szCs w:val="22"/>
                <w:lang w:val="en"/>
              </w:rPr>
              <w:fldChar w:fldCharType="separate"/>
            </w:r>
            <w:r w:rsidRPr="00A97018">
              <w:rPr>
                <w:rFonts w:cs="Arial"/>
                <w:szCs w:val="22"/>
                <w:lang w:val="en"/>
              </w:rPr>
              <w:fldChar w:fldCharType="end"/>
            </w:r>
            <w:bookmarkEnd w:id="0"/>
            <w:r w:rsidRPr="00A97018">
              <w:rPr>
                <w:rFonts w:ascii="Arial" w:hAnsi="Arial" w:cs="Arial"/>
                <w:szCs w:val="22"/>
                <w:lang w:val="en"/>
              </w:rPr>
              <w:t xml:space="preserve">  Yes </w:t>
            </w:r>
            <w:r w:rsidRPr="00A97018">
              <w:rPr>
                <w:rFonts w:ascii="Arial" w:hAnsi="Arial" w:cs="Arial"/>
                <w:szCs w:val="22"/>
                <w:lang w:val="en"/>
              </w:rPr>
              <w:tab/>
            </w:r>
            <w:r w:rsidRPr="00A97018">
              <w:rPr>
                <w:rFonts w:cs="Arial"/>
                <w:szCs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97018">
              <w:rPr>
                <w:rFonts w:ascii="Arial" w:hAnsi="Arial" w:cs="Arial"/>
                <w:szCs w:val="22"/>
              </w:rPr>
              <w:instrText xml:space="preserve"> FORMCHECKBOX </w:instrText>
            </w:r>
            <w:r w:rsidR="002157A5">
              <w:rPr>
                <w:rFonts w:cs="Arial"/>
                <w:szCs w:val="22"/>
              </w:rPr>
            </w:r>
            <w:r w:rsidR="002157A5">
              <w:rPr>
                <w:rFonts w:cs="Arial"/>
                <w:szCs w:val="22"/>
              </w:rPr>
              <w:fldChar w:fldCharType="separate"/>
            </w:r>
            <w:r w:rsidRPr="00A97018">
              <w:rPr>
                <w:rFonts w:cs="Arial"/>
                <w:szCs w:val="22"/>
              </w:rPr>
              <w:fldChar w:fldCharType="end"/>
            </w:r>
            <w:r w:rsidRPr="00A97018">
              <w:rPr>
                <w:rFonts w:cs="Arial"/>
                <w:szCs w:val="22"/>
                <w:lang w:val="en"/>
              </w:rPr>
              <w:fldChar w:fldCharType="begin"/>
            </w:r>
            <w:r w:rsidRPr="00A97018">
              <w:rPr>
                <w:rFonts w:cs="Arial"/>
                <w:szCs w:val="22"/>
                <w:lang w:val="en"/>
              </w:rPr>
              <w:fldChar w:fldCharType="separate"/>
            </w:r>
            <w:r w:rsidRPr="00A97018">
              <w:rPr>
                <w:rFonts w:ascii="Arial" w:hAnsi="Arial" w:cs="Arial"/>
                <w:szCs w:val="22"/>
                <w:lang w:val="en"/>
              </w:rPr>
              <w:t xml:space="preserve"> FORMCHECKBOX </w:t>
            </w:r>
            <w:r w:rsidRPr="00A97018">
              <w:rPr>
                <w:rFonts w:cs="Arial"/>
                <w:szCs w:val="22"/>
                <w:lang w:val="en"/>
              </w:rPr>
              <w:fldChar w:fldCharType="end"/>
            </w:r>
            <w:r w:rsidRPr="00A97018">
              <w:rPr>
                <w:rFonts w:cs="Arial"/>
                <w:szCs w:val="22"/>
                <w:lang w:val="en"/>
              </w:rPr>
              <w:fldChar w:fldCharType="begin"/>
            </w:r>
            <w:bookmarkStart w:id="1" w:name="Check2"/>
            <w:r w:rsidRPr="00A97018">
              <w:rPr>
                <w:rFonts w:cs="Arial"/>
                <w:szCs w:val="22"/>
                <w:lang w:val="en"/>
              </w:rPr>
              <w:fldChar w:fldCharType="separate"/>
            </w:r>
            <w:r w:rsidRPr="00A97018">
              <w:rPr>
                <w:rFonts w:ascii="Arial" w:hAnsi="Arial" w:cs="Arial"/>
                <w:szCs w:val="22"/>
                <w:lang w:val="en"/>
              </w:rPr>
              <w:t xml:space="preserve"> FORMCHECKBOX </w:t>
            </w:r>
            <w:r w:rsidRPr="00A97018">
              <w:rPr>
                <w:rFonts w:cs="Arial"/>
                <w:szCs w:val="22"/>
                <w:lang w:val="en"/>
              </w:rPr>
              <w:fldChar w:fldCharType="end"/>
            </w:r>
            <w:bookmarkEnd w:id="1"/>
            <w:r w:rsidRPr="00A97018">
              <w:rPr>
                <w:rFonts w:ascii="Arial" w:hAnsi="Arial" w:cs="Arial"/>
                <w:szCs w:val="22"/>
                <w:lang w:val="en"/>
              </w:rPr>
              <w:t xml:space="preserve">  No</w:t>
            </w:r>
          </w:p>
        </w:tc>
      </w:tr>
      <w:tr w:rsidR="00A97018" w:rsidRPr="00A97018" w14:paraId="65EBD3A4" w14:textId="77777777" w:rsidTr="00A97018">
        <w:tc>
          <w:tcPr>
            <w:tcW w:w="9464" w:type="dxa"/>
            <w:gridSpan w:val="2"/>
          </w:tcPr>
          <w:p w14:paraId="7A929F07" w14:textId="77777777" w:rsidR="00A97018" w:rsidRPr="00A97018" w:rsidRDefault="00A97018" w:rsidP="00A97018">
            <w:pPr>
              <w:numPr>
                <w:ilvl w:val="0"/>
                <w:numId w:val="27"/>
              </w:num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b/>
                <w:szCs w:val="22"/>
              </w:rPr>
            </w:pPr>
            <w:r w:rsidRPr="00A97018">
              <w:rPr>
                <w:rFonts w:ascii="Arial" w:hAnsi="Arial" w:cs="Arial"/>
                <w:b/>
                <w:bCs/>
                <w:szCs w:val="22"/>
                <w:lang w:val="en"/>
              </w:rPr>
              <w:t>Taxes</w:t>
            </w:r>
          </w:p>
        </w:tc>
      </w:tr>
      <w:tr w:rsidR="00A97018" w:rsidRPr="00A97018" w14:paraId="564936C4" w14:textId="77777777" w:rsidTr="00A97018">
        <w:tc>
          <w:tcPr>
            <w:tcW w:w="4957" w:type="dxa"/>
          </w:tcPr>
          <w:p w14:paraId="23231D69" w14:textId="77777777" w:rsidR="00A97018" w:rsidRPr="00A97018" w:rsidRDefault="00A97018" w:rsidP="00A97018">
            <w:pPr>
              <w:numPr>
                <w:ilvl w:val="1"/>
                <w:numId w:val="27"/>
              </w:num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szCs w:val="22"/>
                <w:lang w:val="en-US"/>
              </w:rPr>
            </w:pPr>
            <w:r w:rsidRPr="00A97018">
              <w:rPr>
                <w:rFonts w:ascii="Arial" w:hAnsi="Arial" w:cs="Arial"/>
                <w:szCs w:val="22"/>
                <w:lang w:val="en"/>
              </w:rPr>
              <w:t xml:space="preserve">VAT ID No. (if registered office in EU country) </w:t>
            </w:r>
          </w:p>
        </w:tc>
        <w:tc>
          <w:tcPr>
            <w:tcW w:w="4507" w:type="dxa"/>
          </w:tcPr>
          <w:p w14:paraId="152C0F07" w14:textId="77777777" w:rsidR="00A97018" w:rsidRPr="00A97018" w:rsidRDefault="00A97018" w:rsidP="00A97018">
            <w:pPr>
              <w:overflowPunct w:val="0"/>
              <w:autoSpaceDE w:val="0"/>
              <w:autoSpaceDN w:val="0"/>
              <w:adjustRightInd w:val="0"/>
              <w:spacing w:before="40" w:after="40" w:line="240" w:lineRule="atLeast"/>
              <w:jc w:val="both"/>
              <w:textAlignment w:val="baseline"/>
              <w:rPr>
                <w:rFonts w:ascii="Arial" w:hAnsi="Arial" w:cs="Arial"/>
                <w:szCs w:val="22"/>
                <w:highlight w:val="yellow"/>
                <w:lang w:val="en-US"/>
              </w:rPr>
            </w:pPr>
          </w:p>
        </w:tc>
      </w:tr>
      <w:tr w:rsidR="00A97018" w:rsidRPr="00A97018" w14:paraId="237DCCD7" w14:textId="77777777" w:rsidTr="00A97018">
        <w:tc>
          <w:tcPr>
            <w:tcW w:w="4957" w:type="dxa"/>
          </w:tcPr>
          <w:p w14:paraId="51C6D205" w14:textId="77777777" w:rsidR="00A97018" w:rsidRPr="00A97018" w:rsidRDefault="00A97018" w:rsidP="00A97018">
            <w:pPr>
              <w:numPr>
                <w:ilvl w:val="1"/>
                <w:numId w:val="27"/>
              </w:num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szCs w:val="22"/>
                <w:lang w:val="en-US"/>
              </w:rPr>
            </w:pPr>
            <w:r w:rsidRPr="00A97018">
              <w:rPr>
                <w:rFonts w:ascii="Arial" w:hAnsi="Arial" w:cs="Arial"/>
                <w:szCs w:val="22"/>
                <w:lang w:val="en"/>
              </w:rPr>
              <w:t>Tax No. (if registered office in non-EU country)</w:t>
            </w:r>
          </w:p>
        </w:tc>
        <w:tc>
          <w:tcPr>
            <w:tcW w:w="4507" w:type="dxa"/>
          </w:tcPr>
          <w:p w14:paraId="5373FB55" w14:textId="77777777" w:rsidR="00A97018" w:rsidRPr="00A97018" w:rsidRDefault="00A97018" w:rsidP="00A97018">
            <w:p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szCs w:val="22"/>
                <w:lang w:val="en-US"/>
              </w:rPr>
            </w:pPr>
          </w:p>
        </w:tc>
      </w:tr>
      <w:tr w:rsidR="00A97018" w:rsidRPr="00A97018" w14:paraId="16F6EDF5" w14:textId="77777777" w:rsidTr="00A97018">
        <w:tc>
          <w:tcPr>
            <w:tcW w:w="9464" w:type="dxa"/>
            <w:gridSpan w:val="2"/>
          </w:tcPr>
          <w:p w14:paraId="2C28093B" w14:textId="77777777" w:rsidR="00A97018" w:rsidRPr="00A97018" w:rsidRDefault="00A97018" w:rsidP="00A97018">
            <w:pPr>
              <w:numPr>
                <w:ilvl w:val="0"/>
                <w:numId w:val="27"/>
              </w:num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b/>
                <w:szCs w:val="22"/>
              </w:rPr>
            </w:pPr>
            <w:r w:rsidRPr="00A97018">
              <w:rPr>
                <w:rFonts w:ascii="Arial" w:hAnsi="Arial" w:cs="Arial"/>
                <w:b/>
                <w:bCs/>
                <w:szCs w:val="22"/>
                <w:lang w:val="en"/>
              </w:rPr>
              <w:t>Bank details</w:t>
            </w:r>
          </w:p>
        </w:tc>
      </w:tr>
      <w:tr w:rsidR="00A97018" w:rsidRPr="00A97018" w14:paraId="0F01F477" w14:textId="77777777" w:rsidTr="00A97018">
        <w:tc>
          <w:tcPr>
            <w:tcW w:w="4957" w:type="dxa"/>
          </w:tcPr>
          <w:p w14:paraId="1A139B76" w14:textId="77777777" w:rsidR="00A97018" w:rsidRPr="00A97018" w:rsidRDefault="00A97018" w:rsidP="00A97018">
            <w:pPr>
              <w:numPr>
                <w:ilvl w:val="1"/>
                <w:numId w:val="27"/>
              </w:num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szCs w:val="22"/>
              </w:rPr>
            </w:pPr>
            <w:r w:rsidRPr="00A97018">
              <w:rPr>
                <w:rFonts w:ascii="Arial" w:hAnsi="Arial" w:cs="Arial"/>
                <w:szCs w:val="22"/>
                <w:lang w:val="en"/>
              </w:rPr>
              <w:t>Account holder</w:t>
            </w:r>
          </w:p>
        </w:tc>
        <w:tc>
          <w:tcPr>
            <w:tcW w:w="4507" w:type="dxa"/>
          </w:tcPr>
          <w:p w14:paraId="7D3FADF8" w14:textId="77777777" w:rsidR="00A97018" w:rsidRPr="00A97018" w:rsidRDefault="00A97018" w:rsidP="00A97018">
            <w:p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szCs w:val="22"/>
              </w:rPr>
            </w:pPr>
          </w:p>
        </w:tc>
      </w:tr>
      <w:tr w:rsidR="00A97018" w:rsidRPr="00A97018" w14:paraId="5CAF0DD3" w14:textId="77777777" w:rsidTr="00A97018">
        <w:tc>
          <w:tcPr>
            <w:tcW w:w="4957" w:type="dxa"/>
          </w:tcPr>
          <w:p w14:paraId="590C25F6" w14:textId="77777777" w:rsidR="00A97018" w:rsidRPr="00A97018" w:rsidRDefault="00A97018" w:rsidP="00A97018">
            <w:pPr>
              <w:numPr>
                <w:ilvl w:val="1"/>
                <w:numId w:val="27"/>
              </w:num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szCs w:val="22"/>
              </w:rPr>
            </w:pPr>
            <w:r w:rsidRPr="00A97018">
              <w:rPr>
                <w:rFonts w:ascii="Arial" w:hAnsi="Arial" w:cs="Arial"/>
                <w:szCs w:val="22"/>
                <w:lang w:val="en"/>
              </w:rPr>
              <w:t xml:space="preserve">Bank name </w:t>
            </w:r>
          </w:p>
        </w:tc>
        <w:tc>
          <w:tcPr>
            <w:tcW w:w="4507" w:type="dxa"/>
          </w:tcPr>
          <w:p w14:paraId="42193911" w14:textId="77777777" w:rsidR="00A97018" w:rsidRPr="00A97018" w:rsidRDefault="00A97018" w:rsidP="00A97018">
            <w:p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szCs w:val="22"/>
              </w:rPr>
            </w:pPr>
          </w:p>
        </w:tc>
      </w:tr>
      <w:tr w:rsidR="00A97018" w:rsidRPr="00A97018" w14:paraId="2288BEFE" w14:textId="77777777" w:rsidTr="00A97018">
        <w:tc>
          <w:tcPr>
            <w:tcW w:w="4957" w:type="dxa"/>
          </w:tcPr>
          <w:p w14:paraId="42B250E3" w14:textId="77777777" w:rsidR="00A97018" w:rsidRPr="00A97018" w:rsidRDefault="00A97018" w:rsidP="00A97018">
            <w:pPr>
              <w:numPr>
                <w:ilvl w:val="1"/>
                <w:numId w:val="27"/>
              </w:num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szCs w:val="22"/>
              </w:rPr>
            </w:pPr>
            <w:r w:rsidRPr="00A97018">
              <w:rPr>
                <w:rFonts w:ascii="Arial" w:hAnsi="Arial" w:cs="Arial"/>
                <w:szCs w:val="22"/>
                <w:lang w:val="en"/>
              </w:rPr>
              <w:t>Sort code / swift code</w:t>
            </w:r>
          </w:p>
        </w:tc>
        <w:tc>
          <w:tcPr>
            <w:tcW w:w="4507" w:type="dxa"/>
          </w:tcPr>
          <w:p w14:paraId="4DD5EA42" w14:textId="77777777" w:rsidR="00A97018" w:rsidRPr="00A97018" w:rsidRDefault="00A97018" w:rsidP="00A97018">
            <w:p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szCs w:val="22"/>
              </w:rPr>
            </w:pPr>
          </w:p>
        </w:tc>
      </w:tr>
      <w:tr w:rsidR="00A97018" w:rsidRPr="00A97018" w14:paraId="19AFD09B" w14:textId="77777777" w:rsidTr="00A97018">
        <w:tc>
          <w:tcPr>
            <w:tcW w:w="4957" w:type="dxa"/>
          </w:tcPr>
          <w:p w14:paraId="7313E804" w14:textId="77777777" w:rsidR="00A97018" w:rsidRPr="00A97018" w:rsidRDefault="00A97018" w:rsidP="00A97018">
            <w:pPr>
              <w:numPr>
                <w:ilvl w:val="1"/>
                <w:numId w:val="27"/>
              </w:num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szCs w:val="22"/>
              </w:rPr>
            </w:pPr>
            <w:r w:rsidRPr="00A97018">
              <w:rPr>
                <w:rFonts w:ascii="Arial" w:hAnsi="Arial" w:cs="Arial"/>
                <w:szCs w:val="22"/>
                <w:lang w:val="en"/>
              </w:rPr>
              <w:t xml:space="preserve">Account no. / international bank account no. (IBAN) </w:t>
            </w:r>
          </w:p>
        </w:tc>
        <w:tc>
          <w:tcPr>
            <w:tcW w:w="4507" w:type="dxa"/>
          </w:tcPr>
          <w:p w14:paraId="5DB8E82C" w14:textId="77777777" w:rsidR="00A97018" w:rsidRPr="00A97018" w:rsidRDefault="00A97018" w:rsidP="00A97018">
            <w:pPr>
              <w:overflowPunct w:val="0"/>
              <w:autoSpaceDE w:val="0"/>
              <w:autoSpaceDN w:val="0"/>
              <w:adjustRightInd w:val="0"/>
              <w:spacing w:before="40" w:after="40" w:line="240" w:lineRule="atLeast"/>
              <w:textAlignment w:val="baseline"/>
              <w:rPr>
                <w:rFonts w:ascii="Arial" w:hAnsi="Arial" w:cs="Arial"/>
                <w:szCs w:val="22"/>
              </w:rPr>
            </w:pPr>
          </w:p>
        </w:tc>
      </w:tr>
    </w:tbl>
    <w:p w14:paraId="08E27E03" w14:textId="77777777" w:rsidR="00BE55BF" w:rsidRPr="00BE55BF" w:rsidRDefault="00BE55BF" w:rsidP="00BE55BF">
      <w:pPr>
        <w:pStyle w:val="E0"/>
      </w:pPr>
    </w:p>
    <w:p w14:paraId="7408F94D" w14:textId="77777777" w:rsidR="00A97018" w:rsidRPr="00E42E4C" w:rsidRDefault="00A97018" w:rsidP="00BE55BF">
      <w:pPr>
        <w:pStyle w:val="E0"/>
        <w:rPr>
          <w:rFonts w:cs="Arial"/>
          <w:lang w:val="en-US"/>
        </w:rPr>
      </w:pPr>
      <w:r>
        <w:rPr>
          <w:u w:val="single"/>
        </w:rPr>
        <w:t>Declaration of Consent</w:t>
      </w:r>
      <w:r>
        <w:t>: I hereby give my consent to the personal data listed above being collected, used and processed in connection with the contract to be concluded. This consent has been given on a voluntary basis and may be revoked at any time.</w:t>
      </w:r>
    </w:p>
    <w:p w14:paraId="1750F25D" w14:textId="77777777" w:rsidR="00A97018" w:rsidRPr="00E42E4C" w:rsidRDefault="00A97018" w:rsidP="00BE55BF">
      <w:pPr>
        <w:pStyle w:val="E0"/>
      </w:pPr>
    </w:p>
    <w:p w14:paraId="176EA923" w14:textId="77777777" w:rsidR="00A97018" w:rsidRPr="00E42E4C" w:rsidRDefault="00A97018" w:rsidP="00BE55BF">
      <w:pPr>
        <w:pStyle w:val="E0"/>
      </w:pPr>
    </w:p>
    <w:p w14:paraId="0B5B64E8" w14:textId="77777777" w:rsidR="00A97018" w:rsidRPr="00E42E4C" w:rsidRDefault="00A97018" w:rsidP="00BE55BF">
      <w:pPr>
        <w:pStyle w:val="E0"/>
      </w:pPr>
    </w:p>
    <w:p w14:paraId="4C3ACCCE" w14:textId="77777777" w:rsidR="00A97018" w:rsidRPr="00F226D2" w:rsidRDefault="00A97018" w:rsidP="00BE55BF">
      <w:pPr>
        <w:pStyle w:val="E0"/>
      </w:pPr>
      <w:r>
        <w:rPr>
          <w:lang w:val="en"/>
        </w:rPr>
        <w:t>Date, Signature:……………………………………………………………</w:t>
      </w:r>
    </w:p>
    <w:sectPr w:rsidR="00A97018" w:rsidRPr="00F226D2" w:rsidSect="00963D1E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276" w:right="1133" w:bottom="1134" w:left="141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35836" w14:textId="77777777" w:rsidR="00B13F11" w:rsidRPr="00977FE6" w:rsidRDefault="00B13F11" w:rsidP="00D45DB0">
      <w:r w:rsidRPr="00977FE6">
        <w:separator/>
      </w:r>
    </w:p>
    <w:p w14:paraId="1C8BC352" w14:textId="77777777" w:rsidR="00B13F11" w:rsidRPr="00977FE6" w:rsidRDefault="00B13F11"/>
    <w:p w14:paraId="38D0E101" w14:textId="77777777" w:rsidR="00B13F11" w:rsidRPr="00977FE6" w:rsidRDefault="00B13F11"/>
  </w:endnote>
  <w:endnote w:type="continuationSeparator" w:id="0">
    <w:p w14:paraId="4054B064" w14:textId="77777777" w:rsidR="00B13F11" w:rsidRPr="00977FE6" w:rsidRDefault="00B13F11" w:rsidP="00D45DB0">
      <w:r w:rsidRPr="00977FE6">
        <w:continuationSeparator/>
      </w:r>
    </w:p>
    <w:p w14:paraId="0BFFBBAE" w14:textId="77777777" w:rsidR="00B13F11" w:rsidRPr="00977FE6" w:rsidRDefault="00B13F11"/>
    <w:p w14:paraId="6CCFC365" w14:textId="77777777" w:rsidR="00B13F11" w:rsidRPr="00977FE6" w:rsidRDefault="00B13F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6781D" w14:textId="7ABF5C84" w:rsidR="009E7137" w:rsidRPr="00977FE6" w:rsidRDefault="00BF05F2" w:rsidP="005B739B">
    <w:pPr>
      <w:tabs>
        <w:tab w:val="left" w:pos="7112"/>
        <w:tab w:val="right" w:pos="9072"/>
      </w:tabs>
      <w:rPr>
        <w:noProof/>
        <w:color w:val="2D5A95"/>
        <w:sz w:val="18"/>
      </w:rPr>
    </w:pPr>
    <w:r w:rsidRPr="005C0980">
      <w:rPr>
        <w:rFonts w:cs="Arial"/>
        <w:bCs/>
        <w:noProof/>
        <w:spacing w:val="40"/>
        <w:sz w:val="18"/>
        <w:szCs w:val="18"/>
      </w:rPr>
      <mc:AlternateContent>
        <mc:Choice Requires="wps">
          <w:drawing>
            <wp:anchor distT="0" distB="0" distL="114300" distR="114300" simplePos="0" relativeHeight="251675648" behindDoc="0" locked="1" layoutInCell="1" allowOverlap="0" wp14:anchorId="428ABF45" wp14:editId="5FD88657">
              <wp:simplePos x="0" y="0"/>
              <wp:positionH relativeFrom="column">
                <wp:posOffset>-2214245</wp:posOffset>
              </wp:positionH>
              <wp:positionV relativeFrom="page">
                <wp:posOffset>8453755</wp:posOffset>
              </wp:positionV>
              <wp:extent cx="3787200" cy="259200"/>
              <wp:effectExtent l="1764030" t="0" r="1767840" b="0"/>
              <wp:wrapNone/>
              <wp:docPr id="6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5400000">
                        <a:off x="0" y="0"/>
                        <a:ext cx="3787200" cy="259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340" w:type="dxa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40"/>
                          </w:tblGrid>
                          <w:tr w:rsidR="00BF05F2" w:rsidRPr="006B0901" w14:paraId="6AFF0E99" w14:textId="77777777" w:rsidTr="007B46A3">
                            <w:trPr>
                              <w:cantSplit/>
                              <w:trHeight w:val="5792"/>
                            </w:trPr>
                            <w:tc>
                              <w:tcPr>
                                <w:tcW w:w="34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noWrap/>
                                <w:tcMar>
                                  <w:top w:w="14" w:type="dxa"/>
                                  <w:left w:w="14" w:type="dxa"/>
                                  <w:bottom w:w="0" w:type="dxa"/>
                                  <w:right w:w="14" w:type="dxa"/>
                                </w:tcMar>
                                <w:textDirection w:val="btLr"/>
                                <w:vAlign w:val="bottom"/>
                              </w:tcPr>
                              <w:p w14:paraId="221A6E1D" w14:textId="77777777" w:rsidR="00BF05F2" w:rsidRPr="0026669B" w:rsidRDefault="00BF05F2" w:rsidP="007B46A3">
                                <w:pPr>
                                  <w:ind w:left="113" w:right="113"/>
                                  <w:rPr>
                                    <w:rFonts w:eastAsia="Arial Unicode MS" w:cs="Arial"/>
                                    <w:color w:val="305291"/>
                                    <w:sz w:val="18"/>
                                    <w:szCs w:val="18"/>
                                  </w:rPr>
                                </w:pPr>
                                <w:r w:rsidRPr="0026669B">
                                  <w:rPr>
                                    <w:rFonts w:cs="Arial"/>
                                    <w:noProof/>
                                    <w:color w:val="305291"/>
                                    <w:sz w:val="18"/>
                                  </w:rPr>
                                  <w:t>For internal use within ILF only!</w:t>
                                </w:r>
                                <w:r w:rsidRPr="0026669B">
                                  <w:rPr>
                                    <w:rFonts w:cs="Arial"/>
                                    <w:color w:val="305291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0443AD">
                                  <w:rPr>
                                    <w:rFonts w:cs="Arial"/>
                                    <w:noProof/>
                                    <w:color w:val="305291"/>
                                    <w:sz w:val="18"/>
                                    <w:szCs w:val="18"/>
                                  </w:rPr>
                                  <w:t>Not to be disclosed to third parties</w:t>
                                </w:r>
                                <w:r w:rsidRPr="0026669B">
                                  <w:rPr>
                                    <w:rFonts w:cs="Arial"/>
                                    <w:noProof/>
                                    <w:color w:val="305291"/>
                                    <w:sz w:val="18"/>
                                    <w:szCs w:val="18"/>
                                  </w:rPr>
                                  <w:t>!</w:t>
                                </w:r>
                              </w:p>
                            </w:tc>
                          </w:tr>
                        </w:tbl>
                        <w:p w14:paraId="55DFE909" w14:textId="77777777" w:rsidR="00BF05F2" w:rsidRPr="006B0901" w:rsidRDefault="00BF05F2" w:rsidP="00BF05F2">
                          <w:pPr>
                            <w:pStyle w:val="Pfad"/>
                            <w:rPr>
                              <w:rFonts w:cs="Arial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8ABF45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-174.35pt;margin-top:665.65pt;width:298.2pt;height:20.4pt;rotation: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" o:allowoverlap="f" filled="f" stroked="f">
              <v:textbox inset="0,0,0,0">
                <w:txbxContent>
                  <w:tbl>
                    <w:tblPr>
                      <w:tblW w:w="340" w:type="dxa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40"/>
                    </w:tblGrid>
                    <w:tr w:rsidR="00BF05F2" w:rsidRPr="006B0901" w14:paraId="6AFF0E99" w14:textId="77777777" w:rsidTr="007B46A3">
                      <w:trPr>
                        <w:cantSplit/>
                        <w:trHeight w:val="5792"/>
                      </w:trPr>
                      <w:tc>
                        <w:tcPr>
                          <w:tcW w:w="34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noWrap/>
                          <w:tcMar>
                            <w:top w:w="14" w:type="dxa"/>
                            <w:left w:w="14" w:type="dxa"/>
                            <w:bottom w:w="0" w:type="dxa"/>
                            <w:right w:w="14" w:type="dxa"/>
                          </w:tcMar>
                          <w:textDirection w:val="btLr"/>
                          <w:vAlign w:val="bottom"/>
                        </w:tcPr>
                        <w:p w14:paraId="221A6E1D" w14:textId="77777777" w:rsidR="00BF05F2" w:rsidRPr="0026669B" w:rsidRDefault="00BF05F2" w:rsidP="007B46A3">
                          <w:pPr>
                            <w:ind w:left="113" w:right="113"/>
                            <w:rPr>
                              <w:rFonts w:eastAsia="Arial Unicode MS" w:cs="Arial"/>
                              <w:color w:val="305291"/>
                              <w:sz w:val="18"/>
                              <w:szCs w:val="18"/>
                            </w:rPr>
                          </w:pPr>
                          <w:r w:rsidRPr="0026669B">
                            <w:rPr>
                              <w:rFonts w:cs="Arial"/>
                              <w:noProof/>
                              <w:color w:val="305291"/>
                              <w:sz w:val="18"/>
                            </w:rPr>
                            <w:t>For internal use within ILF only!</w:t>
                          </w:r>
                          <w:r w:rsidRPr="0026669B">
                            <w:rPr>
                              <w:rFonts w:cs="Arial"/>
                              <w:color w:val="305291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0443AD">
                            <w:rPr>
                              <w:rFonts w:cs="Arial"/>
                              <w:noProof/>
                              <w:color w:val="305291"/>
                              <w:sz w:val="18"/>
                              <w:szCs w:val="18"/>
                            </w:rPr>
                            <w:t>Not to be disclosed to third parties</w:t>
                          </w:r>
                          <w:r w:rsidRPr="0026669B">
                            <w:rPr>
                              <w:rFonts w:cs="Arial"/>
                              <w:noProof/>
                              <w:color w:val="305291"/>
                              <w:sz w:val="18"/>
                              <w:szCs w:val="18"/>
                            </w:rPr>
                            <w:t>!</w:t>
                          </w:r>
                        </w:p>
                      </w:tc>
                    </w:tr>
                  </w:tbl>
                  <w:p w14:paraId="55DFE909" w14:textId="77777777" w:rsidR="00BF05F2" w:rsidRPr="006B0901" w:rsidRDefault="00BF05F2" w:rsidP="00BF05F2">
                    <w:pPr>
                      <w:pStyle w:val="Pfad"/>
                      <w:rPr>
                        <w:rFonts w:cs="Arial"/>
                      </w:rPr>
                    </w:pP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555D4E" w:rsidRPr="005C0980">
      <w:rPr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411CFC2A" wp14:editId="1002B54C">
              <wp:simplePos x="0" y="0"/>
              <wp:positionH relativeFrom="column">
                <wp:posOffset>5220970</wp:posOffset>
              </wp:positionH>
              <wp:positionV relativeFrom="page">
                <wp:posOffset>9181465</wp:posOffset>
              </wp:positionV>
              <wp:extent cx="1170000" cy="1350000"/>
              <wp:effectExtent l="0" t="0" r="0" b="3175"/>
              <wp:wrapNone/>
              <wp:docPr id="9" name="AutoShap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170000" cy="1350000"/>
                      </a:xfrm>
                      <a:custGeom>
                        <a:avLst/>
                        <a:gdLst>
                          <a:gd name="T0" fmla="+- 0 10229 9751"/>
                          <a:gd name="T1" fmla="*/ T0 w 1842"/>
                          <a:gd name="T2" fmla="+- 0 14710 14710"/>
                          <a:gd name="T3" fmla="*/ 14710 h 2125"/>
                          <a:gd name="T4" fmla="+- 0 9751 9751"/>
                          <a:gd name="T5" fmla="*/ T4 w 1842"/>
                          <a:gd name="T6" fmla="+- 0 14710 14710"/>
                          <a:gd name="T7" fmla="*/ 14710 h 2125"/>
                          <a:gd name="T8" fmla="+- 0 10277 9751"/>
                          <a:gd name="T9" fmla="*/ T8 w 1842"/>
                          <a:gd name="T10" fmla="+- 0 15774 14710"/>
                          <a:gd name="T11" fmla="*/ 15774 h 2125"/>
                          <a:gd name="T12" fmla="+- 0 9751 9751"/>
                          <a:gd name="T13" fmla="*/ T12 w 1842"/>
                          <a:gd name="T14" fmla="+- 0 16835 14710"/>
                          <a:gd name="T15" fmla="*/ 16835 h 2125"/>
                          <a:gd name="T16" fmla="+- 0 10229 9751"/>
                          <a:gd name="T17" fmla="*/ T16 w 1842"/>
                          <a:gd name="T18" fmla="+- 0 16835 14710"/>
                          <a:gd name="T19" fmla="*/ 16835 h 2125"/>
                          <a:gd name="T20" fmla="+- 0 10775 9751"/>
                          <a:gd name="T21" fmla="*/ T20 w 1842"/>
                          <a:gd name="T22" fmla="+- 0 15770 14710"/>
                          <a:gd name="T23" fmla="*/ 15770 h 2125"/>
                          <a:gd name="T24" fmla="+- 0 10229 9751"/>
                          <a:gd name="T25" fmla="*/ T24 w 1842"/>
                          <a:gd name="T26" fmla="+- 0 14710 14710"/>
                          <a:gd name="T27" fmla="*/ 14710 h 2125"/>
                          <a:gd name="T28" fmla="+- 0 11046 9751"/>
                          <a:gd name="T29" fmla="*/ T28 w 1842"/>
                          <a:gd name="T30" fmla="+- 0 14710 14710"/>
                          <a:gd name="T31" fmla="*/ 14710 h 2125"/>
                          <a:gd name="T32" fmla="+- 0 10569 9751"/>
                          <a:gd name="T33" fmla="*/ T32 w 1842"/>
                          <a:gd name="T34" fmla="+- 0 14710 14710"/>
                          <a:gd name="T35" fmla="*/ 14710 h 2125"/>
                          <a:gd name="T36" fmla="+- 0 11095 9751"/>
                          <a:gd name="T37" fmla="*/ T36 w 1842"/>
                          <a:gd name="T38" fmla="+- 0 15774 14710"/>
                          <a:gd name="T39" fmla="*/ 15774 h 2125"/>
                          <a:gd name="T40" fmla="+- 0 10569 9751"/>
                          <a:gd name="T41" fmla="*/ T40 w 1842"/>
                          <a:gd name="T42" fmla="+- 0 16835 14710"/>
                          <a:gd name="T43" fmla="*/ 16835 h 2125"/>
                          <a:gd name="T44" fmla="+- 0 11046 9751"/>
                          <a:gd name="T45" fmla="*/ T44 w 1842"/>
                          <a:gd name="T46" fmla="+- 0 16835 14710"/>
                          <a:gd name="T47" fmla="*/ 16835 h 2125"/>
                          <a:gd name="T48" fmla="+- 0 11593 9751"/>
                          <a:gd name="T49" fmla="*/ T48 w 1842"/>
                          <a:gd name="T50" fmla="+- 0 15770 14710"/>
                          <a:gd name="T51" fmla="*/ 15770 h 2125"/>
                          <a:gd name="T52" fmla="+- 0 11046 9751"/>
                          <a:gd name="T53" fmla="*/ T52 w 1842"/>
                          <a:gd name="T54" fmla="+- 0 14710 14710"/>
                          <a:gd name="T55" fmla="*/ 14710 h 2125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</a:cxnLst>
                        <a:rect l="0" t="0" r="r" b="b"/>
                        <a:pathLst>
                          <a:path w="1842" h="2125">
                            <a:moveTo>
                              <a:pt x="478" y="0"/>
                            </a:moveTo>
                            <a:lnTo>
                              <a:pt x="0" y="0"/>
                            </a:lnTo>
                            <a:lnTo>
                              <a:pt x="526" y="1064"/>
                            </a:lnTo>
                            <a:lnTo>
                              <a:pt x="0" y="2125"/>
                            </a:lnTo>
                            <a:lnTo>
                              <a:pt x="478" y="2125"/>
                            </a:lnTo>
                            <a:lnTo>
                              <a:pt x="1024" y="1060"/>
                            </a:lnTo>
                            <a:lnTo>
                              <a:pt x="478" y="0"/>
                            </a:lnTo>
                            <a:close/>
                            <a:moveTo>
                              <a:pt x="1295" y="0"/>
                            </a:moveTo>
                            <a:lnTo>
                              <a:pt x="818" y="0"/>
                            </a:lnTo>
                            <a:lnTo>
                              <a:pt x="1344" y="1064"/>
                            </a:lnTo>
                            <a:lnTo>
                              <a:pt x="818" y="2125"/>
                            </a:lnTo>
                            <a:lnTo>
                              <a:pt x="1295" y="2125"/>
                            </a:lnTo>
                            <a:lnTo>
                              <a:pt x="1842" y="1060"/>
                            </a:lnTo>
                            <a:lnTo>
                              <a:pt x="1295" y="0"/>
                            </a:lnTo>
                            <a:close/>
                          </a:path>
                        </a:pathLst>
                      </a:custGeom>
                      <a:solidFill>
                        <a:srgbClr val="D6DBE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CEF87A" id="AutoShape 24" o:spid="_x0000_s1026" style="position:absolute;margin-left:411.1pt;margin-top:722.95pt;width:92.15pt;height:106.3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842,2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" path="m478,l,,526,1064,,2125r478,l1024,1060,478,xm1295,l818,r526,1064l818,2125r477,l1842,1060,1295,xe" fillcolor="#d6dbea" stroked="f">
              <v:path arrowok="t" o:connecttype="custom" o:connectlocs="303616,9345176;0,9345176;334104,10021129;0,10695176;303616,10695176;650423,10018588;303616,9345176;822557,9345176;519577,9345176;853681,10021129;519577,10695176;822557,10695176;1170000,10018588;822557,9345176" o:connectangles="0,0,0,0,0,0,0,0,0,0,0,0,0,0"/>
              <w10:wrap anchory="page"/>
            </v:shape>
          </w:pict>
        </mc:Fallback>
      </mc:AlternateContent>
    </w:r>
    <w:r w:rsidR="005B739B" w:rsidRPr="005C0980">
      <w:rPr>
        <w:color w:val="2D5A95"/>
        <w:sz w:val="18"/>
        <w:szCs w:val="18"/>
      </w:rPr>
      <w:fldChar w:fldCharType="begin"/>
    </w:r>
    <w:r w:rsidR="005B739B" w:rsidRPr="005C0980">
      <w:rPr>
        <w:color w:val="2D5A95"/>
        <w:sz w:val="18"/>
        <w:szCs w:val="18"/>
      </w:rPr>
      <w:instrText xml:space="preserve"> FILENAME   \* MERGEFORMAT </w:instrText>
    </w:r>
    <w:r w:rsidR="005B739B" w:rsidRPr="005C0980">
      <w:rPr>
        <w:color w:val="2D5A95"/>
        <w:sz w:val="18"/>
        <w:szCs w:val="18"/>
      </w:rPr>
      <w:fldChar w:fldCharType="separate"/>
    </w:r>
    <w:r w:rsidR="008770B1">
      <w:rPr>
        <w:noProof/>
        <w:color w:val="2D5A95"/>
        <w:sz w:val="18"/>
        <w:szCs w:val="18"/>
      </w:rPr>
      <w:t>MG1804-1_0.docx</w:t>
    </w:r>
    <w:r w:rsidR="005B739B" w:rsidRPr="005C0980">
      <w:rPr>
        <w:color w:val="2D5A95"/>
        <w:sz w:val="18"/>
        <w:szCs w:val="18"/>
      </w:rPr>
      <w:fldChar w:fldCharType="end"/>
    </w:r>
    <w:r w:rsidR="005B739B" w:rsidRPr="005C0980">
      <w:rPr>
        <w:color w:val="2D5A95"/>
        <w:sz w:val="18"/>
        <w:szCs w:val="18"/>
      </w:rPr>
      <w:t xml:space="preserve"> | © </w:t>
    </w:r>
    <w:r w:rsidR="005B739B" w:rsidRPr="005C0980">
      <w:rPr>
        <w:noProof/>
        <w:sz w:val="18"/>
        <w:szCs w:val="18"/>
      </w:rPr>
      <w:drawing>
        <wp:inline distT="0" distB="0" distL="0" distR="0" wp14:anchorId="52F1D683" wp14:editId="22BF3862">
          <wp:extent cx="165600" cy="82800"/>
          <wp:effectExtent l="0" t="0" r="6350" b="0"/>
          <wp:docPr id="4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600" cy="8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B739B" w:rsidRPr="00977FE6">
      <w:rPr>
        <w:b/>
      </w:rPr>
      <w:tab/>
    </w:r>
    <w:r w:rsidR="005B739B" w:rsidRPr="00977FE6">
      <w:rPr>
        <w:b/>
      </w:rPr>
      <w:tab/>
    </w:r>
    <w:r w:rsidR="00CC52FF" w:rsidRPr="00977FE6">
      <w:rPr>
        <w:noProof/>
        <w:color w:val="2D5A95"/>
        <w:sz w:val="18"/>
      </w:rPr>
      <w:t>Page</w:t>
    </w:r>
    <w:r w:rsidR="005B739B" w:rsidRPr="00977FE6">
      <w:rPr>
        <w:noProof/>
        <w:color w:val="2D5A95"/>
        <w:sz w:val="18"/>
      </w:rPr>
      <w:t xml:space="preserve"> </w:t>
    </w:r>
    <w:r w:rsidR="000B2462" w:rsidRPr="00977FE6">
      <w:rPr>
        <w:noProof/>
        <w:color w:val="2D5A95"/>
        <w:sz w:val="18"/>
      </w:rPr>
      <w:fldChar w:fldCharType="begin"/>
    </w:r>
    <w:r w:rsidR="000B2462" w:rsidRPr="00977FE6">
      <w:rPr>
        <w:noProof/>
        <w:color w:val="2D5A95"/>
        <w:sz w:val="18"/>
      </w:rPr>
      <w:instrText>PAGE   \* MERGEFORMAT</w:instrText>
    </w:r>
    <w:r w:rsidR="000B2462" w:rsidRPr="00977FE6">
      <w:rPr>
        <w:noProof/>
        <w:color w:val="2D5A95"/>
        <w:sz w:val="18"/>
      </w:rPr>
      <w:fldChar w:fldCharType="separate"/>
    </w:r>
    <w:r w:rsidR="008770B1">
      <w:rPr>
        <w:noProof/>
        <w:color w:val="2D5A95"/>
        <w:sz w:val="18"/>
      </w:rPr>
      <w:t>1</w:t>
    </w:r>
    <w:r w:rsidR="000B2462" w:rsidRPr="00977FE6">
      <w:rPr>
        <w:noProof/>
        <w:color w:val="2D5A95"/>
        <w:sz w:val="18"/>
      </w:rPr>
      <w:fldChar w:fldCharType="end"/>
    </w:r>
    <w:r w:rsidR="005B739B" w:rsidRPr="00977FE6">
      <w:rPr>
        <w:noProof/>
        <w:color w:val="2D5A95"/>
        <w:sz w:val="18"/>
      </w:rPr>
      <w:t>/</w:t>
    </w:r>
    <w:r w:rsidR="00F226D2">
      <w:rPr>
        <w:noProof/>
        <w:color w:val="2D5A95"/>
        <w:sz w:val="18"/>
      </w:rPr>
      <w:fldChar w:fldCharType="begin"/>
    </w:r>
    <w:r w:rsidR="00F226D2">
      <w:rPr>
        <w:noProof/>
        <w:color w:val="2D5A95"/>
        <w:sz w:val="18"/>
      </w:rPr>
      <w:instrText xml:space="preserve"> NUMPAGES   \* MERGEFORMAT </w:instrText>
    </w:r>
    <w:r w:rsidR="00F226D2">
      <w:rPr>
        <w:noProof/>
        <w:color w:val="2D5A95"/>
        <w:sz w:val="18"/>
      </w:rPr>
      <w:fldChar w:fldCharType="separate"/>
    </w:r>
    <w:r w:rsidR="008770B1">
      <w:rPr>
        <w:noProof/>
        <w:color w:val="2D5A95"/>
        <w:sz w:val="18"/>
      </w:rPr>
      <w:t>1</w:t>
    </w:r>
    <w:r w:rsidR="00F226D2">
      <w:rPr>
        <w:noProof/>
        <w:color w:val="2D5A95"/>
        <w:sz w:val="18"/>
      </w:rPr>
      <w:fldChar w:fldCharType="end"/>
    </w:r>
    <w:r w:rsidR="005B739B" w:rsidRPr="00977FE6">
      <w:rPr>
        <w:noProof/>
        <w:color w:val="2D5A95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98E78" w14:textId="77777777" w:rsidR="00BC78A8" w:rsidRPr="00977FE6" w:rsidRDefault="00977FE6" w:rsidP="00BC78A8">
    <w:pPr>
      <w:pStyle w:val="AdresstitelILF"/>
    </w:pPr>
    <w:r w:rsidRPr="00977FE6">
      <w:t>ILF CONSULTING ENGINEERS</w:t>
    </w:r>
  </w:p>
  <w:p w14:paraId="12CB733A" w14:textId="77777777" w:rsidR="00BC78A8" w:rsidRPr="00977FE6" w:rsidRDefault="00977FE6" w:rsidP="00BC78A8">
    <w:pPr>
      <w:pStyle w:val="ILF-Adresse"/>
    </w:pPr>
    <w:r w:rsidRPr="00977FE6">
      <w:t>Werner-Eckert-Str. 7</w:t>
    </w:r>
    <w:r w:rsidR="0088555D" w:rsidRPr="00977FE6">
      <w:t xml:space="preserve">, </w:t>
    </w:r>
    <w:r w:rsidRPr="00977FE6">
      <w:t>81829 Munich</w:t>
    </w:r>
    <w:r w:rsidR="00BC78A8" w:rsidRPr="00977FE6">
      <w:t xml:space="preserve"> </w:t>
    </w:r>
  </w:p>
  <w:p w14:paraId="2210458C" w14:textId="77777777" w:rsidR="00BC78A8" w:rsidRPr="00977FE6" w:rsidRDefault="00BC78A8" w:rsidP="00BC78A8">
    <w:pPr>
      <w:pStyle w:val="ILF-Adresse"/>
    </w:pPr>
    <w:r w:rsidRPr="00977FE6">
      <w:t xml:space="preserve">Phone.: </w:t>
    </w:r>
    <w:r w:rsidR="00977FE6" w:rsidRPr="00977FE6">
      <w:t>+49 / 89 / 25 55 94 - 0</w:t>
    </w:r>
    <w:r w:rsidRPr="00977FE6">
      <w:t xml:space="preserve"> | Fax: </w:t>
    </w:r>
    <w:r w:rsidR="00977FE6" w:rsidRPr="00977FE6">
      <w:t>+49 / 89 / 25 55 94 - 144</w:t>
    </w:r>
  </w:p>
  <w:p w14:paraId="6548DEA7" w14:textId="77777777" w:rsidR="00BC78A8" w:rsidRPr="00977FE6" w:rsidRDefault="00BC78A8" w:rsidP="00513883">
    <w:pPr>
      <w:pStyle w:val="ILF-Adresse"/>
    </w:pPr>
    <w:r w:rsidRPr="00977FE6">
      <w:t xml:space="preserve">Email: </w:t>
    </w:r>
    <w:r w:rsidR="00977FE6" w:rsidRPr="00977FE6">
      <w:t>info.muc@ilf.com</w:t>
    </w:r>
    <w:r w:rsidRPr="00977FE6">
      <w:t xml:space="preserve"> | </w:t>
    </w:r>
    <w:r w:rsidR="00977FE6" w:rsidRPr="00977FE6">
      <w:t>www.ilf.com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2A1DB" w14:textId="77777777" w:rsidR="00B13F11" w:rsidRPr="00977FE6" w:rsidRDefault="00B13F11" w:rsidP="00D45DB0">
      <w:r w:rsidRPr="00977FE6">
        <w:separator/>
      </w:r>
    </w:p>
  </w:footnote>
  <w:footnote w:type="continuationSeparator" w:id="0">
    <w:p w14:paraId="0F582BB3" w14:textId="77777777" w:rsidR="00B13F11" w:rsidRPr="00977FE6" w:rsidRDefault="00B13F11" w:rsidP="00D45DB0">
      <w:r w:rsidRPr="00977FE6">
        <w:continuationSeparator/>
      </w:r>
    </w:p>
    <w:p w14:paraId="44911D09" w14:textId="77777777" w:rsidR="00B13F11" w:rsidRPr="00977FE6" w:rsidRDefault="00B13F11"/>
    <w:p w14:paraId="0E13C627" w14:textId="77777777" w:rsidR="00B13F11" w:rsidRPr="00977FE6" w:rsidRDefault="00B13F11"/>
  </w:footnote>
  <w:footnote w:id="1">
    <w:p w14:paraId="27A57E84" w14:textId="77777777" w:rsidR="00A97018" w:rsidRPr="00E42E4C" w:rsidRDefault="00A97018" w:rsidP="00BE55BF">
      <w:pPr>
        <w:pStyle w:val="FootnoteText"/>
        <w:rPr>
          <w:lang w:val="en-US"/>
        </w:rPr>
      </w:pPr>
      <w:r>
        <w:rPr>
          <w:rStyle w:val="FootnoteReference"/>
          <w:lang w:val="en"/>
        </w:rPr>
        <w:footnoteRef/>
      </w:r>
      <w:r>
        <w:rPr>
          <w:lang w:val="en"/>
        </w:rPr>
        <w:t xml:space="preserve"> In case no information can be provided, a reasonable explanation is to be given.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48CA9" w14:textId="77777777" w:rsidR="007A694E" w:rsidRPr="00F226D2" w:rsidRDefault="00F226D2" w:rsidP="007A20C3">
    <w:pPr>
      <w:tabs>
        <w:tab w:val="right" w:pos="9498"/>
      </w:tabs>
      <w:spacing w:line="276" w:lineRule="auto"/>
      <w:rPr>
        <w:rFonts w:cs="Arial"/>
        <w:color w:val="305291"/>
        <w:spacing w:val="40"/>
        <w:sz w:val="18"/>
        <w:szCs w:val="18"/>
      </w:rPr>
    </w:pPr>
    <w:r w:rsidRPr="00F226D2">
      <w:rPr>
        <w:rFonts w:cs="Arial"/>
        <w:color w:val="305291"/>
        <w:spacing w:val="40"/>
        <w:sz w:val="18"/>
        <w:szCs w:val="18"/>
      </w:rPr>
      <w:t>ILF Integrated Management System (IMS)</w:t>
    </w:r>
    <w:r w:rsidRPr="00F226D2">
      <w:rPr>
        <w:rFonts w:cs="Arial"/>
        <w:color w:val="305291"/>
        <w:spacing w:val="40"/>
        <w:sz w:val="18"/>
        <w:szCs w:val="18"/>
      </w:rPr>
      <w:tab/>
    </w:r>
    <w:r w:rsidR="00A97018" w:rsidRPr="00A97018">
      <w:rPr>
        <w:rFonts w:cs="Arial"/>
        <w:color w:val="305291"/>
        <w:spacing w:val="40"/>
        <w:sz w:val="18"/>
        <w:szCs w:val="18"/>
      </w:rPr>
      <w:t>MG1804-1/Rev.0</w:t>
    </w:r>
  </w:p>
  <w:p w14:paraId="7995293A" w14:textId="77777777" w:rsidR="00F226D2" w:rsidRPr="00F226D2" w:rsidRDefault="00A97018" w:rsidP="007A20C3">
    <w:pPr>
      <w:tabs>
        <w:tab w:val="right" w:pos="9498"/>
      </w:tabs>
      <w:spacing w:line="276" w:lineRule="auto"/>
      <w:rPr>
        <w:rFonts w:cs="Arial"/>
        <w:color w:val="305291"/>
        <w:spacing w:val="40"/>
        <w:sz w:val="18"/>
        <w:szCs w:val="18"/>
      </w:rPr>
    </w:pPr>
    <w:r w:rsidRPr="00A97018">
      <w:rPr>
        <w:rFonts w:cs="Arial"/>
        <w:color w:val="305291"/>
        <w:spacing w:val="40"/>
        <w:sz w:val="18"/>
        <w:szCs w:val="18"/>
      </w:rPr>
      <w:t>Identification of Contract Partner</w:t>
    </w:r>
    <w:r w:rsidR="00F226D2" w:rsidRPr="00F226D2">
      <w:rPr>
        <w:rFonts w:cs="Arial"/>
        <w:color w:val="305291"/>
        <w:spacing w:val="40"/>
        <w:sz w:val="18"/>
        <w:szCs w:val="18"/>
      </w:rPr>
      <w:tab/>
    </w:r>
    <w:r w:rsidRPr="00A97018">
      <w:rPr>
        <w:rFonts w:cs="Arial"/>
        <w:color w:val="305291"/>
        <w:spacing w:val="40"/>
        <w:sz w:val="18"/>
        <w:szCs w:val="18"/>
      </w:rPr>
      <w:t>23/06/2017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DFF78" w14:textId="77777777" w:rsidR="009F33C3" w:rsidRPr="00977FE6" w:rsidRDefault="005019D8" w:rsidP="00D266F6">
    <w:pPr>
      <w:pStyle w:val="Header"/>
    </w:pPr>
    <w:r w:rsidRPr="00977FE6">
      <w:rPr>
        <w:noProof/>
      </w:rPr>
      <w:drawing>
        <wp:anchor distT="0" distB="0" distL="114300" distR="114300" simplePos="0" relativeHeight="251669504" behindDoc="1" locked="0" layoutInCell="1" allowOverlap="0" wp14:anchorId="1CE2C472" wp14:editId="42970FC6">
          <wp:simplePos x="0" y="0"/>
          <wp:positionH relativeFrom="column">
            <wp:posOffset>5724525</wp:posOffset>
          </wp:positionH>
          <wp:positionV relativeFrom="paragraph">
            <wp:posOffset>0</wp:posOffset>
          </wp:positionV>
          <wp:extent cx="540000" cy="576000"/>
          <wp:effectExtent l="0" t="0" r="0" b="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LF_Logo_Titel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" cy="57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39BC6E56"/>
    <w:lvl w:ilvl="0">
      <w:start w:val="1"/>
      <w:numFmt w:val="decimal"/>
      <w:pStyle w:val="Heading1"/>
      <w:lvlText w:val="%1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A5A5883"/>
    <w:multiLevelType w:val="hybridMultilevel"/>
    <w:tmpl w:val="B3F08EF2"/>
    <w:lvl w:ilvl="0" w:tplc="02304BB6">
      <w:start w:val="1"/>
      <w:numFmt w:val="upperLetter"/>
      <w:pStyle w:val="Reference"/>
      <w:lvlText w:val="Reference %1"/>
      <w:lvlJc w:val="left"/>
      <w:pPr>
        <w:ind w:left="720" w:hanging="36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C0100"/>
    <w:multiLevelType w:val="hybridMultilevel"/>
    <w:tmpl w:val="6AA481B0"/>
    <w:lvl w:ilvl="0" w:tplc="D34475D6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E38F4"/>
    <w:multiLevelType w:val="hybridMultilevel"/>
    <w:tmpl w:val="0164D222"/>
    <w:lvl w:ilvl="0" w:tplc="727C8970">
      <w:start w:val="1"/>
      <w:numFmt w:val="lowerLetter"/>
      <w:pStyle w:val="B2"/>
      <w:lvlText w:val="%1)"/>
      <w:lvlJc w:val="left"/>
      <w:pPr>
        <w:ind w:left="1854" w:hanging="360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574" w:hanging="360"/>
      </w:pPr>
    </w:lvl>
    <w:lvl w:ilvl="2" w:tplc="0407001B" w:tentative="1">
      <w:start w:val="1"/>
      <w:numFmt w:val="lowerRoman"/>
      <w:lvlText w:val="%3."/>
      <w:lvlJc w:val="right"/>
      <w:pPr>
        <w:ind w:left="3294" w:hanging="180"/>
      </w:pPr>
    </w:lvl>
    <w:lvl w:ilvl="3" w:tplc="0407000F" w:tentative="1">
      <w:start w:val="1"/>
      <w:numFmt w:val="decimal"/>
      <w:lvlText w:val="%4."/>
      <w:lvlJc w:val="left"/>
      <w:pPr>
        <w:ind w:left="4014" w:hanging="360"/>
      </w:pPr>
    </w:lvl>
    <w:lvl w:ilvl="4" w:tplc="04070019" w:tentative="1">
      <w:start w:val="1"/>
      <w:numFmt w:val="lowerLetter"/>
      <w:lvlText w:val="%5."/>
      <w:lvlJc w:val="left"/>
      <w:pPr>
        <w:ind w:left="4734" w:hanging="360"/>
      </w:pPr>
    </w:lvl>
    <w:lvl w:ilvl="5" w:tplc="0407001B" w:tentative="1">
      <w:start w:val="1"/>
      <w:numFmt w:val="lowerRoman"/>
      <w:lvlText w:val="%6."/>
      <w:lvlJc w:val="right"/>
      <w:pPr>
        <w:ind w:left="5454" w:hanging="180"/>
      </w:pPr>
    </w:lvl>
    <w:lvl w:ilvl="6" w:tplc="0407000F" w:tentative="1">
      <w:start w:val="1"/>
      <w:numFmt w:val="decimal"/>
      <w:lvlText w:val="%7."/>
      <w:lvlJc w:val="left"/>
      <w:pPr>
        <w:ind w:left="6174" w:hanging="360"/>
      </w:pPr>
    </w:lvl>
    <w:lvl w:ilvl="7" w:tplc="04070019" w:tentative="1">
      <w:start w:val="1"/>
      <w:numFmt w:val="lowerLetter"/>
      <w:lvlText w:val="%8."/>
      <w:lvlJc w:val="left"/>
      <w:pPr>
        <w:ind w:left="6894" w:hanging="360"/>
      </w:pPr>
    </w:lvl>
    <w:lvl w:ilvl="8" w:tplc="0407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1C872734"/>
    <w:multiLevelType w:val="hybridMultilevel"/>
    <w:tmpl w:val="3E4657BA"/>
    <w:lvl w:ilvl="0" w:tplc="B6AED4B8">
      <w:start w:val="1"/>
      <w:numFmt w:val="decimal"/>
      <w:pStyle w:val="N0"/>
      <w:lvlText w:val="%1."/>
      <w:lvlJc w:val="left"/>
      <w:pPr>
        <w:ind w:left="720" w:hanging="360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DB74A3"/>
    <w:multiLevelType w:val="hybridMultilevel"/>
    <w:tmpl w:val="EA18432E"/>
    <w:lvl w:ilvl="0" w:tplc="A2BC80EA">
      <w:start w:val="1"/>
      <w:numFmt w:val="decimal"/>
      <w:pStyle w:val="N1"/>
      <w:lvlText w:val="%1."/>
      <w:lvlJc w:val="left"/>
      <w:pPr>
        <w:ind w:left="1429" w:hanging="360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CE50C32"/>
    <w:multiLevelType w:val="hybridMultilevel"/>
    <w:tmpl w:val="F144618C"/>
    <w:lvl w:ilvl="0" w:tplc="6492BAF8">
      <w:start w:val="1"/>
      <w:numFmt w:val="bullet"/>
      <w:pStyle w:val="P1"/>
      <w:lvlText w:val=""/>
      <w:lvlJc w:val="left"/>
      <w:pPr>
        <w:ind w:left="1429" w:hanging="360"/>
      </w:pPr>
      <w:rPr>
        <w:rFonts w:ascii="Wingdings" w:hAnsi="Wingdings" w:hint="default"/>
        <w:color w:val="305291" w:themeColor="accent1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71E34A3"/>
    <w:multiLevelType w:val="hybridMultilevel"/>
    <w:tmpl w:val="8ADA463E"/>
    <w:lvl w:ilvl="0" w:tplc="FD5C639A">
      <w:start w:val="1"/>
      <w:numFmt w:val="bullet"/>
      <w:lvlText w:val=""/>
      <w:lvlJc w:val="left"/>
      <w:pPr>
        <w:tabs>
          <w:tab w:val="num" w:pos="1985"/>
        </w:tabs>
        <w:ind w:left="1985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7223F"/>
    <w:multiLevelType w:val="hybridMultilevel"/>
    <w:tmpl w:val="91003614"/>
    <w:lvl w:ilvl="0" w:tplc="02106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3E003F"/>
    <w:multiLevelType w:val="multilevel"/>
    <w:tmpl w:val="BAEC8430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D1C1FBF"/>
    <w:multiLevelType w:val="hybridMultilevel"/>
    <w:tmpl w:val="934655CE"/>
    <w:lvl w:ilvl="0" w:tplc="F4169C0A">
      <w:start w:val="1"/>
      <w:numFmt w:val="decimal"/>
      <w:pStyle w:val="Literaturverzeichnis1"/>
      <w:lvlText w:val="[%1]"/>
      <w:lvlJc w:val="left"/>
      <w:pPr>
        <w:ind w:left="1432" w:hanging="360"/>
      </w:pPr>
      <w:rPr>
        <w:rFonts w:hint="default"/>
        <w:b w:val="0"/>
        <w:i w:val="0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512" w:hanging="360"/>
      </w:pPr>
    </w:lvl>
    <w:lvl w:ilvl="2" w:tplc="0407001B" w:tentative="1">
      <w:start w:val="1"/>
      <w:numFmt w:val="lowerRoman"/>
      <w:lvlText w:val="%3."/>
      <w:lvlJc w:val="right"/>
      <w:pPr>
        <w:ind w:left="3232" w:hanging="180"/>
      </w:pPr>
    </w:lvl>
    <w:lvl w:ilvl="3" w:tplc="0407000F" w:tentative="1">
      <w:start w:val="1"/>
      <w:numFmt w:val="decimal"/>
      <w:lvlText w:val="%4."/>
      <w:lvlJc w:val="left"/>
      <w:pPr>
        <w:ind w:left="3952" w:hanging="360"/>
      </w:pPr>
    </w:lvl>
    <w:lvl w:ilvl="4" w:tplc="04070019" w:tentative="1">
      <w:start w:val="1"/>
      <w:numFmt w:val="lowerLetter"/>
      <w:lvlText w:val="%5."/>
      <w:lvlJc w:val="left"/>
      <w:pPr>
        <w:ind w:left="4672" w:hanging="360"/>
      </w:pPr>
    </w:lvl>
    <w:lvl w:ilvl="5" w:tplc="0407001B" w:tentative="1">
      <w:start w:val="1"/>
      <w:numFmt w:val="lowerRoman"/>
      <w:lvlText w:val="%6."/>
      <w:lvlJc w:val="right"/>
      <w:pPr>
        <w:ind w:left="5392" w:hanging="180"/>
      </w:pPr>
    </w:lvl>
    <w:lvl w:ilvl="6" w:tplc="0407000F" w:tentative="1">
      <w:start w:val="1"/>
      <w:numFmt w:val="decimal"/>
      <w:lvlText w:val="%7."/>
      <w:lvlJc w:val="left"/>
      <w:pPr>
        <w:ind w:left="6112" w:hanging="360"/>
      </w:pPr>
    </w:lvl>
    <w:lvl w:ilvl="7" w:tplc="04070019" w:tentative="1">
      <w:start w:val="1"/>
      <w:numFmt w:val="lowerLetter"/>
      <w:lvlText w:val="%8."/>
      <w:lvlJc w:val="left"/>
      <w:pPr>
        <w:ind w:left="6832" w:hanging="360"/>
      </w:pPr>
    </w:lvl>
    <w:lvl w:ilvl="8" w:tplc="0407001B" w:tentative="1">
      <w:start w:val="1"/>
      <w:numFmt w:val="lowerRoman"/>
      <w:lvlText w:val="%9."/>
      <w:lvlJc w:val="right"/>
      <w:pPr>
        <w:ind w:left="7552" w:hanging="180"/>
      </w:pPr>
    </w:lvl>
  </w:abstractNum>
  <w:abstractNum w:abstractNumId="11" w15:restartNumberingAfterBreak="0">
    <w:nsid w:val="3D385210"/>
    <w:multiLevelType w:val="hybridMultilevel"/>
    <w:tmpl w:val="4C40B2B2"/>
    <w:lvl w:ilvl="0" w:tplc="FA2C18F2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A87B3F"/>
    <w:multiLevelType w:val="multilevel"/>
    <w:tmpl w:val="FCAE2286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3" w15:restartNumberingAfterBreak="0">
    <w:nsid w:val="432D57BE"/>
    <w:multiLevelType w:val="hybridMultilevel"/>
    <w:tmpl w:val="E750646C"/>
    <w:lvl w:ilvl="0" w:tplc="8714841C">
      <w:start w:val="1"/>
      <w:numFmt w:val="lowerLetter"/>
      <w:pStyle w:val="B3"/>
      <w:lvlText w:val="%1)"/>
      <w:lvlJc w:val="left"/>
      <w:pPr>
        <w:ind w:left="2279" w:hanging="360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999" w:hanging="360"/>
      </w:pPr>
    </w:lvl>
    <w:lvl w:ilvl="2" w:tplc="0407001B" w:tentative="1">
      <w:start w:val="1"/>
      <w:numFmt w:val="lowerRoman"/>
      <w:lvlText w:val="%3."/>
      <w:lvlJc w:val="right"/>
      <w:pPr>
        <w:ind w:left="3719" w:hanging="180"/>
      </w:pPr>
    </w:lvl>
    <w:lvl w:ilvl="3" w:tplc="0407000F" w:tentative="1">
      <w:start w:val="1"/>
      <w:numFmt w:val="decimal"/>
      <w:lvlText w:val="%4."/>
      <w:lvlJc w:val="left"/>
      <w:pPr>
        <w:ind w:left="4439" w:hanging="360"/>
      </w:pPr>
    </w:lvl>
    <w:lvl w:ilvl="4" w:tplc="04070019" w:tentative="1">
      <w:start w:val="1"/>
      <w:numFmt w:val="lowerLetter"/>
      <w:lvlText w:val="%5."/>
      <w:lvlJc w:val="left"/>
      <w:pPr>
        <w:ind w:left="5159" w:hanging="360"/>
      </w:pPr>
    </w:lvl>
    <w:lvl w:ilvl="5" w:tplc="0407001B" w:tentative="1">
      <w:start w:val="1"/>
      <w:numFmt w:val="lowerRoman"/>
      <w:lvlText w:val="%6."/>
      <w:lvlJc w:val="right"/>
      <w:pPr>
        <w:ind w:left="5879" w:hanging="180"/>
      </w:pPr>
    </w:lvl>
    <w:lvl w:ilvl="6" w:tplc="0407000F" w:tentative="1">
      <w:start w:val="1"/>
      <w:numFmt w:val="decimal"/>
      <w:lvlText w:val="%7."/>
      <w:lvlJc w:val="left"/>
      <w:pPr>
        <w:ind w:left="6599" w:hanging="360"/>
      </w:pPr>
    </w:lvl>
    <w:lvl w:ilvl="7" w:tplc="04070019" w:tentative="1">
      <w:start w:val="1"/>
      <w:numFmt w:val="lowerLetter"/>
      <w:lvlText w:val="%8."/>
      <w:lvlJc w:val="left"/>
      <w:pPr>
        <w:ind w:left="7319" w:hanging="360"/>
      </w:pPr>
    </w:lvl>
    <w:lvl w:ilvl="8" w:tplc="0407001B" w:tentative="1">
      <w:start w:val="1"/>
      <w:numFmt w:val="lowerRoman"/>
      <w:lvlText w:val="%9."/>
      <w:lvlJc w:val="right"/>
      <w:pPr>
        <w:ind w:left="8039" w:hanging="180"/>
      </w:pPr>
    </w:lvl>
  </w:abstractNum>
  <w:abstractNum w:abstractNumId="14" w15:restartNumberingAfterBreak="0">
    <w:nsid w:val="44A812B1"/>
    <w:multiLevelType w:val="multilevel"/>
    <w:tmpl w:val="5AB898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hanging="709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78F6D11"/>
    <w:multiLevelType w:val="hybridMultilevel"/>
    <w:tmpl w:val="197894D4"/>
    <w:lvl w:ilvl="0" w:tplc="0658BA74">
      <w:start w:val="1"/>
      <w:numFmt w:val="decimal"/>
      <w:pStyle w:val="N3"/>
      <w:lvlText w:val="%1."/>
      <w:lvlJc w:val="left"/>
      <w:pPr>
        <w:ind w:left="2279" w:hanging="360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999" w:hanging="360"/>
      </w:pPr>
    </w:lvl>
    <w:lvl w:ilvl="2" w:tplc="0407001B" w:tentative="1">
      <w:start w:val="1"/>
      <w:numFmt w:val="lowerRoman"/>
      <w:lvlText w:val="%3."/>
      <w:lvlJc w:val="right"/>
      <w:pPr>
        <w:ind w:left="3719" w:hanging="180"/>
      </w:pPr>
    </w:lvl>
    <w:lvl w:ilvl="3" w:tplc="0407000F" w:tentative="1">
      <w:start w:val="1"/>
      <w:numFmt w:val="decimal"/>
      <w:lvlText w:val="%4."/>
      <w:lvlJc w:val="left"/>
      <w:pPr>
        <w:ind w:left="4439" w:hanging="360"/>
      </w:pPr>
    </w:lvl>
    <w:lvl w:ilvl="4" w:tplc="04070019" w:tentative="1">
      <w:start w:val="1"/>
      <w:numFmt w:val="lowerLetter"/>
      <w:lvlText w:val="%5."/>
      <w:lvlJc w:val="left"/>
      <w:pPr>
        <w:ind w:left="5159" w:hanging="360"/>
      </w:pPr>
    </w:lvl>
    <w:lvl w:ilvl="5" w:tplc="0407001B" w:tentative="1">
      <w:start w:val="1"/>
      <w:numFmt w:val="lowerRoman"/>
      <w:lvlText w:val="%6."/>
      <w:lvlJc w:val="right"/>
      <w:pPr>
        <w:ind w:left="5879" w:hanging="180"/>
      </w:pPr>
    </w:lvl>
    <w:lvl w:ilvl="6" w:tplc="0407000F" w:tentative="1">
      <w:start w:val="1"/>
      <w:numFmt w:val="decimal"/>
      <w:lvlText w:val="%7."/>
      <w:lvlJc w:val="left"/>
      <w:pPr>
        <w:ind w:left="6599" w:hanging="360"/>
      </w:pPr>
    </w:lvl>
    <w:lvl w:ilvl="7" w:tplc="04070019" w:tentative="1">
      <w:start w:val="1"/>
      <w:numFmt w:val="lowerLetter"/>
      <w:lvlText w:val="%8."/>
      <w:lvlJc w:val="left"/>
      <w:pPr>
        <w:ind w:left="7319" w:hanging="360"/>
      </w:pPr>
    </w:lvl>
    <w:lvl w:ilvl="8" w:tplc="0407001B" w:tentative="1">
      <w:start w:val="1"/>
      <w:numFmt w:val="lowerRoman"/>
      <w:lvlText w:val="%9."/>
      <w:lvlJc w:val="right"/>
      <w:pPr>
        <w:ind w:left="8039" w:hanging="180"/>
      </w:pPr>
    </w:lvl>
  </w:abstractNum>
  <w:abstractNum w:abstractNumId="16" w15:restartNumberingAfterBreak="0">
    <w:nsid w:val="4D9C2435"/>
    <w:multiLevelType w:val="hybridMultilevel"/>
    <w:tmpl w:val="A49A1058"/>
    <w:lvl w:ilvl="0" w:tplc="58B48774">
      <w:start w:val="1"/>
      <w:numFmt w:val="lowerLetter"/>
      <w:pStyle w:val="B1"/>
      <w:lvlText w:val="%1)"/>
      <w:lvlJc w:val="left"/>
      <w:pPr>
        <w:ind w:left="1429" w:hanging="360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F443A5F"/>
    <w:multiLevelType w:val="hybridMultilevel"/>
    <w:tmpl w:val="FF2E1C44"/>
    <w:lvl w:ilvl="0" w:tplc="2F867C3C">
      <w:start w:val="1"/>
      <w:numFmt w:val="lowerLetter"/>
      <w:pStyle w:val="B0"/>
      <w:lvlText w:val="%1)"/>
      <w:lvlJc w:val="left"/>
      <w:pPr>
        <w:ind w:left="720" w:hanging="360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2C5EC4"/>
    <w:multiLevelType w:val="multilevel"/>
    <w:tmpl w:val="FCAE2286"/>
    <w:styleLink w:val="Formatvorlage1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9" w15:restartNumberingAfterBreak="0">
    <w:nsid w:val="565E0F26"/>
    <w:multiLevelType w:val="hybridMultilevel"/>
    <w:tmpl w:val="E5966A4E"/>
    <w:lvl w:ilvl="0" w:tplc="991E90C8">
      <w:start w:val="1"/>
      <w:numFmt w:val="bullet"/>
      <w:pStyle w:val="P0"/>
      <w:lvlText w:val=""/>
      <w:lvlJc w:val="left"/>
      <w:pPr>
        <w:ind w:left="720" w:hanging="360"/>
      </w:pPr>
      <w:rPr>
        <w:rFonts w:ascii="Symbol" w:hAnsi="Symbol" w:hint="default"/>
        <w:color w:val="305291" w:themeColor="accent1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FC7B6D"/>
    <w:multiLevelType w:val="hybridMultilevel"/>
    <w:tmpl w:val="A5FAD16E"/>
    <w:lvl w:ilvl="0" w:tplc="9828DF44">
      <w:start w:val="1"/>
      <w:numFmt w:val="bullet"/>
      <w:pStyle w:val="P2"/>
      <w:lvlText w:val="»"/>
      <w:lvlJc w:val="left"/>
      <w:pPr>
        <w:ind w:left="1778" w:hanging="360"/>
      </w:pPr>
      <w:rPr>
        <w:rFonts w:ascii="Arial" w:hAnsi="Arial" w:hint="default"/>
        <w:b/>
        <w:i w:val="0"/>
        <w:color w:val="305291" w:themeColor="accent1"/>
      </w:rPr>
    </w:lvl>
    <w:lvl w:ilvl="1" w:tplc="04070003" w:tentative="1">
      <w:start w:val="1"/>
      <w:numFmt w:val="bullet"/>
      <w:lvlText w:val="o"/>
      <w:lvlJc w:val="left"/>
      <w:pPr>
        <w:ind w:left="250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2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4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6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8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0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2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41" w:hanging="360"/>
      </w:pPr>
      <w:rPr>
        <w:rFonts w:ascii="Wingdings" w:hAnsi="Wingdings" w:hint="default"/>
      </w:rPr>
    </w:lvl>
  </w:abstractNum>
  <w:abstractNum w:abstractNumId="21" w15:restartNumberingAfterBreak="0">
    <w:nsid w:val="646A7E55"/>
    <w:multiLevelType w:val="hybridMultilevel"/>
    <w:tmpl w:val="17545172"/>
    <w:lvl w:ilvl="0" w:tplc="B5643E76">
      <w:start w:val="1"/>
      <w:numFmt w:val="bullet"/>
      <w:pStyle w:val="P3"/>
      <w:lvlText w:val=""/>
      <w:lvlJc w:val="left"/>
      <w:pPr>
        <w:ind w:left="2421" w:hanging="360"/>
      </w:pPr>
      <w:rPr>
        <w:rFonts w:ascii="Symbol" w:hAnsi="Symbol" w:hint="default"/>
        <w:color w:val="305291" w:themeColor="accent1"/>
      </w:rPr>
    </w:lvl>
    <w:lvl w:ilvl="1" w:tplc="0407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2" w15:restartNumberingAfterBreak="0">
    <w:nsid w:val="67370416"/>
    <w:multiLevelType w:val="hybridMultilevel"/>
    <w:tmpl w:val="E57ED3C8"/>
    <w:lvl w:ilvl="0" w:tplc="795C4B6C">
      <w:start w:val="1"/>
      <w:numFmt w:val="decimal"/>
      <w:pStyle w:val="N2"/>
      <w:lvlText w:val="%1."/>
      <w:lvlJc w:val="left"/>
      <w:pPr>
        <w:ind w:left="1854" w:hanging="360"/>
      </w:pPr>
      <w:rPr>
        <w:rFonts w:hint="default"/>
        <w:color w:val="305291" w:themeColor="accent1"/>
      </w:rPr>
    </w:lvl>
    <w:lvl w:ilvl="1" w:tplc="04070019">
      <w:start w:val="1"/>
      <w:numFmt w:val="lowerLetter"/>
      <w:lvlText w:val="%2."/>
      <w:lvlJc w:val="left"/>
      <w:pPr>
        <w:ind w:left="2574" w:hanging="360"/>
      </w:pPr>
    </w:lvl>
    <w:lvl w:ilvl="2" w:tplc="0407001B">
      <w:start w:val="1"/>
      <w:numFmt w:val="lowerRoman"/>
      <w:lvlText w:val="%3."/>
      <w:lvlJc w:val="right"/>
      <w:pPr>
        <w:ind w:left="3294" w:hanging="180"/>
      </w:pPr>
    </w:lvl>
    <w:lvl w:ilvl="3" w:tplc="0407000F">
      <w:start w:val="1"/>
      <w:numFmt w:val="decimal"/>
      <w:lvlText w:val="%4."/>
      <w:lvlJc w:val="left"/>
      <w:pPr>
        <w:ind w:left="4014" w:hanging="360"/>
      </w:pPr>
    </w:lvl>
    <w:lvl w:ilvl="4" w:tplc="04070019">
      <w:start w:val="1"/>
      <w:numFmt w:val="lowerLetter"/>
      <w:lvlText w:val="%5."/>
      <w:lvlJc w:val="left"/>
      <w:pPr>
        <w:ind w:left="4734" w:hanging="360"/>
      </w:pPr>
    </w:lvl>
    <w:lvl w:ilvl="5" w:tplc="0407001B">
      <w:start w:val="1"/>
      <w:numFmt w:val="lowerRoman"/>
      <w:lvlText w:val="%6."/>
      <w:lvlJc w:val="right"/>
      <w:pPr>
        <w:ind w:left="5454" w:hanging="180"/>
      </w:pPr>
    </w:lvl>
    <w:lvl w:ilvl="6" w:tplc="0407000F">
      <w:start w:val="1"/>
      <w:numFmt w:val="decimal"/>
      <w:lvlText w:val="%7."/>
      <w:lvlJc w:val="left"/>
      <w:pPr>
        <w:ind w:left="6174" w:hanging="360"/>
      </w:pPr>
    </w:lvl>
    <w:lvl w:ilvl="7" w:tplc="04070019">
      <w:start w:val="1"/>
      <w:numFmt w:val="lowerLetter"/>
      <w:lvlText w:val="%8."/>
      <w:lvlJc w:val="left"/>
      <w:pPr>
        <w:ind w:left="6894" w:hanging="360"/>
      </w:pPr>
    </w:lvl>
    <w:lvl w:ilvl="8" w:tplc="0407001B">
      <w:start w:val="1"/>
      <w:numFmt w:val="lowerRoman"/>
      <w:lvlText w:val="%9."/>
      <w:lvlJc w:val="right"/>
      <w:pPr>
        <w:ind w:left="7614" w:hanging="180"/>
      </w:pPr>
    </w:lvl>
  </w:abstractNum>
  <w:abstractNum w:abstractNumId="23" w15:restartNumberingAfterBreak="0">
    <w:nsid w:val="79521595"/>
    <w:multiLevelType w:val="hybridMultilevel"/>
    <w:tmpl w:val="2FDEE558"/>
    <w:lvl w:ilvl="0" w:tplc="4CEA1E8A">
      <w:start w:val="1"/>
      <w:numFmt w:val="decimal"/>
      <w:pStyle w:val="U0"/>
      <w:lvlText w:val="%1."/>
      <w:lvlJc w:val="left"/>
      <w:pPr>
        <w:ind w:left="720" w:hanging="360"/>
      </w:pPr>
      <w:rPr>
        <w:rFonts w:hint="default"/>
        <w:color w:val="305291" w:themeColor="accent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290382">
    <w:abstractNumId w:val="18"/>
  </w:num>
  <w:num w:numId="2" w16cid:durableId="431126759">
    <w:abstractNumId w:val="22"/>
  </w:num>
  <w:num w:numId="3" w16cid:durableId="840776850">
    <w:abstractNumId w:val="15"/>
  </w:num>
  <w:num w:numId="4" w16cid:durableId="983969044">
    <w:abstractNumId w:val="6"/>
  </w:num>
  <w:num w:numId="5" w16cid:durableId="1921476536">
    <w:abstractNumId w:val="20"/>
  </w:num>
  <w:num w:numId="6" w16cid:durableId="1617255520">
    <w:abstractNumId w:val="21"/>
  </w:num>
  <w:num w:numId="7" w16cid:durableId="1685282100">
    <w:abstractNumId w:val="5"/>
    <w:lvlOverride w:ilvl="0">
      <w:startOverride w:val="1"/>
    </w:lvlOverride>
  </w:num>
  <w:num w:numId="8" w16cid:durableId="262809700">
    <w:abstractNumId w:val="3"/>
  </w:num>
  <w:num w:numId="9" w16cid:durableId="1740596669">
    <w:abstractNumId w:val="13"/>
  </w:num>
  <w:num w:numId="10" w16cid:durableId="1253470093">
    <w:abstractNumId w:val="16"/>
    <w:lvlOverride w:ilvl="0">
      <w:startOverride w:val="1"/>
    </w:lvlOverride>
  </w:num>
  <w:num w:numId="11" w16cid:durableId="1431701185">
    <w:abstractNumId w:val="10"/>
  </w:num>
  <w:num w:numId="12" w16cid:durableId="16214967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9041721">
    <w:abstractNumId w:val="23"/>
  </w:num>
  <w:num w:numId="14" w16cid:durableId="469981512">
    <w:abstractNumId w:val="1"/>
  </w:num>
  <w:num w:numId="15" w16cid:durableId="499273805">
    <w:abstractNumId w:val="12"/>
  </w:num>
  <w:num w:numId="16" w16cid:durableId="641733955">
    <w:abstractNumId w:val="0"/>
  </w:num>
  <w:num w:numId="17" w16cid:durableId="807893616">
    <w:abstractNumId w:val="5"/>
  </w:num>
  <w:num w:numId="18" w16cid:durableId="756363500">
    <w:abstractNumId w:val="11"/>
  </w:num>
  <w:num w:numId="19" w16cid:durableId="1726904739">
    <w:abstractNumId w:val="2"/>
  </w:num>
  <w:num w:numId="20" w16cid:durableId="1056972901">
    <w:abstractNumId w:val="8"/>
  </w:num>
  <w:num w:numId="21" w16cid:durableId="1520503546">
    <w:abstractNumId w:val="16"/>
  </w:num>
  <w:num w:numId="22" w16cid:durableId="1806318087">
    <w:abstractNumId w:val="17"/>
  </w:num>
  <w:num w:numId="23" w16cid:durableId="1884097469">
    <w:abstractNumId w:val="4"/>
  </w:num>
  <w:num w:numId="24" w16cid:durableId="2026444193">
    <w:abstractNumId w:val="19"/>
  </w:num>
  <w:num w:numId="25" w16cid:durableId="1063873329">
    <w:abstractNumId w:val="7"/>
  </w:num>
  <w:num w:numId="26" w16cid:durableId="277176684">
    <w:abstractNumId w:val="14"/>
  </w:num>
  <w:num w:numId="27" w16cid:durableId="1746150471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it-IT" w:vendorID="64" w:dllVersion="6" w:nlCheck="1" w:checkStyle="0"/>
  <w:activeWritingStyle w:appName="MSWord" w:lang="de-DE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6" w:nlCheck="1" w:checkStyle="1"/>
  <w:proofState w:spelling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defaultTabStop w:val="709"/>
  <w:autoHyphenation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018"/>
    <w:rsid w:val="000031F9"/>
    <w:rsid w:val="00003680"/>
    <w:rsid w:val="00005727"/>
    <w:rsid w:val="00007962"/>
    <w:rsid w:val="0001242C"/>
    <w:rsid w:val="00014A8A"/>
    <w:rsid w:val="00016459"/>
    <w:rsid w:val="00025A77"/>
    <w:rsid w:val="00026EB0"/>
    <w:rsid w:val="000353FB"/>
    <w:rsid w:val="00035B17"/>
    <w:rsid w:val="00042F68"/>
    <w:rsid w:val="0004510E"/>
    <w:rsid w:val="00051B5D"/>
    <w:rsid w:val="000532DD"/>
    <w:rsid w:val="00057D88"/>
    <w:rsid w:val="00062C93"/>
    <w:rsid w:val="0006520B"/>
    <w:rsid w:val="0006769A"/>
    <w:rsid w:val="00070CC2"/>
    <w:rsid w:val="000760C8"/>
    <w:rsid w:val="000903AB"/>
    <w:rsid w:val="0009217A"/>
    <w:rsid w:val="000A3E96"/>
    <w:rsid w:val="000B2462"/>
    <w:rsid w:val="000B2EFD"/>
    <w:rsid w:val="000B6E3B"/>
    <w:rsid w:val="000C057F"/>
    <w:rsid w:val="000C1EEB"/>
    <w:rsid w:val="000C230B"/>
    <w:rsid w:val="000D0348"/>
    <w:rsid w:val="000D0D1E"/>
    <w:rsid w:val="000E1745"/>
    <w:rsid w:val="000E24F4"/>
    <w:rsid w:val="000E492A"/>
    <w:rsid w:val="000E5DDA"/>
    <w:rsid w:val="001043E0"/>
    <w:rsid w:val="00107451"/>
    <w:rsid w:val="00111A96"/>
    <w:rsid w:val="001126FF"/>
    <w:rsid w:val="00114F61"/>
    <w:rsid w:val="00117F75"/>
    <w:rsid w:val="00133F1E"/>
    <w:rsid w:val="00135D65"/>
    <w:rsid w:val="001368B4"/>
    <w:rsid w:val="001415A1"/>
    <w:rsid w:val="001447AC"/>
    <w:rsid w:val="00146CE5"/>
    <w:rsid w:val="00147184"/>
    <w:rsid w:val="00153AAF"/>
    <w:rsid w:val="00154C5A"/>
    <w:rsid w:val="00155B08"/>
    <w:rsid w:val="001567C5"/>
    <w:rsid w:val="00161B20"/>
    <w:rsid w:val="00164A7E"/>
    <w:rsid w:val="00166D0B"/>
    <w:rsid w:val="00172C0D"/>
    <w:rsid w:val="00176DC8"/>
    <w:rsid w:val="00191D74"/>
    <w:rsid w:val="0019315F"/>
    <w:rsid w:val="001963FC"/>
    <w:rsid w:val="001B14F2"/>
    <w:rsid w:val="001B154A"/>
    <w:rsid w:val="001C0C74"/>
    <w:rsid w:val="001C4092"/>
    <w:rsid w:val="001C7621"/>
    <w:rsid w:val="001D7FE3"/>
    <w:rsid w:val="001F052E"/>
    <w:rsid w:val="0020381E"/>
    <w:rsid w:val="00204884"/>
    <w:rsid w:val="00206D78"/>
    <w:rsid w:val="002157A5"/>
    <w:rsid w:val="002237AD"/>
    <w:rsid w:val="00224E68"/>
    <w:rsid w:val="00226AA1"/>
    <w:rsid w:val="00231EBE"/>
    <w:rsid w:val="00237F8D"/>
    <w:rsid w:val="002406FD"/>
    <w:rsid w:val="00242045"/>
    <w:rsid w:val="002425A8"/>
    <w:rsid w:val="002461CC"/>
    <w:rsid w:val="00253C0E"/>
    <w:rsid w:val="00254F74"/>
    <w:rsid w:val="0026669B"/>
    <w:rsid w:val="00275726"/>
    <w:rsid w:val="0027771F"/>
    <w:rsid w:val="00280C45"/>
    <w:rsid w:val="00284294"/>
    <w:rsid w:val="00286792"/>
    <w:rsid w:val="002971D5"/>
    <w:rsid w:val="002A05A6"/>
    <w:rsid w:val="002A07CD"/>
    <w:rsid w:val="002A287B"/>
    <w:rsid w:val="002A6E76"/>
    <w:rsid w:val="002B06AE"/>
    <w:rsid w:val="002B7946"/>
    <w:rsid w:val="002C5851"/>
    <w:rsid w:val="002D0B46"/>
    <w:rsid w:val="002D0CE9"/>
    <w:rsid w:val="002D1DCF"/>
    <w:rsid w:val="002E4752"/>
    <w:rsid w:val="002E7715"/>
    <w:rsid w:val="002F3795"/>
    <w:rsid w:val="003106F5"/>
    <w:rsid w:val="00331B30"/>
    <w:rsid w:val="00334CEC"/>
    <w:rsid w:val="003404FC"/>
    <w:rsid w:val="00342A19"/>
    <w:rsid w:val="00344032"/>
    <w:rsid w:val="00347C4D"/>
    <w:rsid w:val="00354887"/>
    <w:rsid w:val="0035640A"/>
    <w:rsid w:val="003600AD"/>
    <w:rsid w:val="003625CA"/>
    <w:rsid w:val="0036277E"/>
    <w:rsid w:val="00362DA0"/>
    <w:rsid w:val="00364923"/>
    <w:rsid w:val="00371885"/>
    <w:rsid w:val="00371EAF"/>
    <w:rsid w:val="0037637C"/>
    <w:rsid w:val="0038038A"/>
    <w:rsid w:val="0038117D"/>
    <w:rsid w:val="00391B33"/>
    <w:rsid w:val="003A3541"/>
    <w:rsid w:val="003A571A"/>
    <w:rsid w:val="003A5DAE"/>
    <w:rsid w:val="003B177C"/>
    <w:rsid w:val="003B5029"/>
    <w:rsid w:val="003B5469"/>
    <w:rsid w:val="003C2821"/>
    <w:rsid w:val="003D32CB"/>
    <w:rsid w:val="003D737E"/>
    <w:rsid w:val="003E39DD"/>
    <w:rsid w:val="003F3692"/>
    <w:rsid w:val="003F40E6"/>
    <w:rsid w:val="00405D37"/>
    <w:rsid w:val="00406B9B"/>
    <w:rsid w:val="00407D94"/>
    <w:rsid w:val="004148B5"/>
    <w:rsid w:val="00417B6D"/>
    <w:rsid w:val="00417CD1"/>
    <w:rsid w:val="00420C41"/>
    <w:rsid w:val="004216AC"/>
    <w:rsid w:val="0042458F"/>
    <w:rsid w:val="00425332"/>
    <w:rsid w:val="00431080"/>
    <w:rsid w:val="00433380"/>
    <w:rsid w:val="00436DFB"/>
    <w:rsid w:val="00437AA4"/>
    <w:rsid w:val="00442F3B"/>
    <w:rsid w:val="00443733"/>
    <w:rsid w:val="00443DE8"/>
    <w:rsid w:val="00443E40"/>
    <w:rsid w:val="00445DCC"/>
    <w:rsid w:val="0045233F"/>
    <w:rsid w:val="00452D44"/>
    <w:rsid w:val="00453AF4"/>
    <w:rsid w:val="00455C94"/>
    <w:rsid w:val="0045656C"/>
    <w:rsid w:val="00460401"/>
    <w:rsid w:val="004634E1"/>
    <w:rsid w:val="00472AB4"/>
    <w:rsid w:val="0047471F"/>
    <w:rsid w:val="00476B61"/>
    <w:rsid w:val="00477D73"/>
    <w:rsid w:val="0048225C"/>
    <w:rsid w:val="00485750"/>
    <w:rsid w:val="00486723"/>
    <w:rsid w:val="00493FA5"/>
    <w:rsid w:val="00497DF4"/>
    <w:rsid w:val="004B2A0F"/>
    <w:rsid w:val="004C713B"/>
    <w:rsid w:val="004C757F"/>
    <w:rsid w:val="004D5A69"/>
    <w:rsid w:val="004E4846"/>
    <w:rsid w:val="004F1971"/>
    <w:rsid w:val="004F5810"/>
    <w:rsid w:val="005019D8"/>
    <w:rsid w:val="005124DF"/>
    <w:rsid w:val="00513883"/>
    <w:rsid w:val="005239A1"/>
    <w:rsid w:val="00530F36"/>
    <w:rsid w:val="00532E63"/>
    <w:rsid w:val="00537F7D"/>
    <w:rsid w:val="005513BD"/>
    <w:rsid w:val="005527EC"/>
    <w:rsid w:val="005544E8"/>
    <w:rsid w:val="00555D4E"/>
    <w:rsid w:val="005611EC"/>
    <w:rsid w:val="0056216A"/>
    <w:rsid w:val="00564144"/>
    <w:rsid w:val="00565162"/>
    <w:rsid w:val="00565DF4"/>
    <w:rsid w:val="005707F6"/>
    <w:rsid w:val="00571F3E"/>
    <w:rsid w:val="0059513D"/>
    <w:rsid w:val="00595CDD"/>
    <w:rsid w:val="005A7037"/>
    <w:rsid w:val="005B62DF"/>
    <w:rsid w:val="005B739B"/>
    <w:rsid w:val="005C0980"/>
    <w:rsid w:val="005C10FA"/>
    <w:rsid w:val="005C226A"/>
    <w:rsid w:val="005C7C98"/>
    <w:rsid w:val="005D34BF"/>
    <w:rsid w:val="005D4506"/>
    <w:rsid w:val="005D672F"/>
    <w:rsid w:val="005E1676"/>
    <w:rsid w:val="005F1156"/>
    <w:rsid w:val="005F3F7C"/>
    <w:rsid w:val="005F5708"/>
    <w:rsid w:val="006008ED"/>
    <w:rsid w:val="00603283"/>
    <w:rsid w:val="006125BA"/>
    <w:rsid w:val="00621D49"/>
    <w:rsid w:val="006224DF"/>
    <w:rsid w:val="006334AE"/>
    <w:rsid w:val="00643E30"/>
    <w:rsid w:val="00655088"/>
    <w:rsid w:val="00657C36"/>
    <w:rsid w:val="00662D48"/>
    <w:rsid w:val="006855C6"/>
    <w:rsid w:val="00696A36"/>
    <w:rsid w:val="006A34CB"/>
    <w:rsid w:val="006A356F"/>
    <w:rsid w:val="006B0110"/>
    <w:rsid w:val="006B107B"/>
    <w:rsid w:val="006B4D09"/>
    <w:rsid w:val="006C6A54"/>
    <w:rsid w:val="006D7E2D"/>
    <w:rsid w:val="006E4B4E"/>
    <w:rsid w:val="006E525C"/>
    <w:rsid w:val="006E7484"/>
    <w:rsid w:val="006F3339"/>
    <w:rsid w:val="006F5F47"/>
    <w:rsid w:val="007029A7"/>
    <w:rsid w:val="007041CF"/>
    <w:rsid w:val="00705100"/>
    <w:rsid w:val="007061D9"/>
    <w:rsid w:val="0070710B"/>
    <w:rsid w:val="00711BB1"/>
    <w:rsid w:val="00714143"/>
    <w:rsid w:val="00715D07"/>
    <w:rsid w:val="00721FCA"/>
    <w:rsid w:val="0072599E"/>
    <w:rsid w:val="00735F02"/>
    <w:rsid w:val="00743594"/>
    <w:rsid w:val="0075078A"/>
    <w:rsid w:val="0075160D"/>
    <w:rsid w:val="007536EF"/>
    <w:rsid w:val="0076095C"/>
    <w:rsid w:val="00763731"/>
    <w:rsid w:val="0078025D"/>
    <w:rsid w:val="007833BD"/>
    <w:rsid w:val="007834BC"/>
    <w:rsid w:val="0078728E"/>
    <w:rsid w:val="0079270A"/>
    <w:rsid w:val="007A20C3"/>
    <w:rsid w:val="007A694E"/>
    <w:rsid w:val="007A6C46"/>
    <w:rsid w:val="007B2E7F"/>
    <w:rsid w:val="007B71E1"/>
    <w:rsid w:val="007C05DD"/>
    <w:rsid w:val="007C5244"/>
    <w:rsid w:val="007C5AF8"/>
    <w:rsid w:val="007C768E"/>
    <w:rsid w:val="007D147F"/>
    <w:rsid w:val="007D2C7B"/>
    <w:rsid w:val="007E2CB8"/>
    <w:rsid w:val="007E3641"/>
    <w:rsid w:val="007E55D2"/>
    <w:rsid w:val="007F2F1D"/>
    <w:rsid w:val="007F567D"/>
    <w:rsid w:val="00805CA9"/>
    <w:rsid w:val="00813C31"/>
    <w:rsid w:val="008143EC"/>
    <w:rsid w:val="0081460F"/>
    <w:rsid w:val="008209B3"/>
    <w:rsid w:val="008258C2"/>
    <w:rsid w:val="00825F78"/>
    <w:rsid w:val="008277E0"/>
    <w:rsid w:val="00832104"/>
    <w:rsid w:val="0084010E"/>
    <w:rsid w:val="00840F76"/>
    <w:rsid w:val="00846635"/>
    <w:rsid w:val="00857A88"/>
    <w:rsid w:val="008770B1"/>
    <w:rsid w:val="0088555D"/>
    <w:rsid w:val="00895680"/>
    <w:rsid w:val="00897A57"/>
    <w:rsid w:val="008A3BBD"/>
    <w:rsid w:val="008A3CC8"/>
    <w:rsid w:val="008B0661"/>
    <w:rsid w:val="008B5466"/>
    <w:rsid w:val="008B6C02"/>
    <w:rsid w:val="008C59CA"/>
    <w:rsid w:val="008C5BE0"/>
    <w:rsid w:val="008C645A"/>
    <w:rsid w:val="008E26E1"/>
    <w:rsid w:val="008E4B08"/>
    <w:rsid w:val="008E755F"/>
    <w:rsid w:val="008F2AE3"/>
    <w:rsid w:val="008F6238"/>
    <w:rsid w:val="009018EE"/>
    <w:rsid w:val="00905DDD"/>
    <w:rsid w:val="009065B7"/>
    <w:rsid w:val="00906C1B"/>
    <w:rsid w:val="009152AE"/>
    <w:rsid w:val="00915F9E"/>
    <w:rsid w:val="00917F12"/>
    <w:rsid w:val="009208C3"/>
    <w:rsid w:val="00922EDE"/>
    <w:rsid w:val="00926223"/>
    <w:rsid w:val="00940C8B"/>
    <w:rsid w:val="009456A6"/>
    <w:rsid w:val="009474AF"/>
    <w:rsid w:val="00947628"/>
    <w:rsid w:val="00950796"/>
    <w:rsid w:val="00950D96"/>
    <w:rsid w:val="00953047"/>
    <w:rsid w:val="00955B00"/>
    <w:rsid w:val="0095684C"/>
    <w:rsid w:val="009610E6"/>
    <w:rsid w:val="00963D1E"/>
    <w:rsid w:val="00963E56"/>
    <w:rsid w:val="00970EE5"/>
    <w:rsid w:val="00971A93"/>
    <w:rsid w:val="00977FE6"/>
    <w:rsid w:val="00980F53"/>
    <w:rsid w:val="00996BD5"/>
    <w:rsid w:val="009A0D8B"/>
    <w:rsid w:val="009A4FB6"/>
    <w:rsid w:val="009A5DF7"/>
    <w:rsid w:val="009B3F4B"/>
    <w:rsid w:val="009B665B"/>
    <w:rsid w:val="009C4CCE"/>
    <w:rsid w:val="009D08B6"/>
    <w:rsid w:val="009D749A"/>
    <w:rsid w:val="009E0C1C"/>
    <w:rsid w:val="009E1487"/>
    <w:rsid w:val="009E7137"/>
    <w:rsid w:val="009F015C"/>
    <w:rsid w:val="009F2116"/>
    <w:rsid w:val="009F2659"/>
    <w:rsid w:val="009F33C3"/>
    <w:rsid w:val="009F46CA"/>
    <w:rsid w:val="009F73B0"/>
    <w:rsid w:val="009F7DF0"/>
    <w:rsid w:val="00A0742D"/>
    <w:rsid w:val="00A16009"/>
    <w:rsid w:val="00A263A3"/>
    <w:rsid w:val="00A3627D"/>
    <w:rsid w:val="00A36B2C"/>
    <w:rsid w:val="00A401C6"/>
    <w:rsid w:val="00A405C8"/>
    <w:rsid w:val="00A505AC"/>
    <w:rsid w:val="00A524C2"/>
    <w:rsid w:val="00A54F4A"/>
    <w:rsid w:val="00A60135"/>
    <w:rsid w:val="00A64DAD"/>
    <w:rsid w:val="00A7228E"/>
    <w:rsid w:val="00A732FD"/>
    <w:rsid w:val="00A73FD4"/>
    <w:rsid w:val="00A76C79"/>
    <w:rsid w:val="00A82B5E"/>
    <w:rsid w:val="00A86E35"/>
    <w:rsid w:val="00A93AFC"/>
    <w:rsid w:val="00A97018"/>
    <w:rsid w:val="00AA3628"/>
    <w:rsid w:val="00AA61BF"/>
    <w:rsid w:val="00AB2C15"/>
    <w:rsid w:val="00AB44F9"/>
    <w:rsid w:val="00AC733F"/>
    <w:rsid w:val="00AD77EB"/>
    <w:rsid w:val="00AF40CB"/>
    <w:rsid w:val="00B07F6A"/>
    <w:rsid w:val="00B11A5D"/>
    <w:rsid w:val="00B13F11"/>
    <w:rsid w:val="00B1496F"/>
    <w:rsid w:val="00B17ECA"/>
    <w:rsid w:val="00B17F3F"/>
    <w:rsid w:val="00B20C98"/>
    <w:rsid w:val="00B325F1"/>
    <w:rsid w:val="00B33E2A"/>
    <w:rsid w:val="00B40762"/>
    <w:rsid w:val="00B41764"/>
    <w:rsid w:val="00B462C7"/>
    <w:rsid w:val="00B529E3"/>
    <w:rsid w:val="00B54A1B"/>
    <w:rsid w:val="00B641C3"/>
    <w:rsid w:val="00B71712"/>
    <w:rsid w:val="00B91F96"/>
    <w:rsid w:val="00BA20E1"/>
    <w:rsid w:val="00BB2AF6"/>
    <w:rsid w:val="00BB4539"/>
    <w:rsid w:val="00BB7532"/>
    <w:rsid w:val="00BC0B48"/>
    <w:rsid w:val="00BC78A8"/>
    <w:rsid w:val="00BE5077"/>
    <w:rsid w:val="00BE55BF"/>
    <w:rsid w:val="00BE5981"/>
    <w:rsid w:val="00BF05F2"/>
    <w:rsid w:val="00BF0ACD"/>
    <w:rsid w:val="00BF2472"/>
    <w:rsid w:val="00BF5396"/>
    <w:rsid w:val="00BF7313"/>
    <w:rsid w:val="00C0227D"/>
    <w:rsid w:val="00C27BE7"/>
    <w:rsid w:val="00C40DEF"/>
    <w:rsid w:val="00C448C7"/>
    <w:rsid w:val="00C5510C"/>
    <w:rsid w:val="00C5664C"/>
    <w:rsid w:val="00C57BE3"/>
    <w:rsid w:val="00C6459E"/>
    <w:rsid w:val="00C707F0"/>
    <w:rsid w:val="00C72E76"/>
    <w:rsid w:val="00CB1E38"/>
    <w:rsid w:val="00CC52FF"/>
    <w:rsid w:val="00CC6645"/>
    <w:rsid w:val="00CD2B17"/>
    <w:rsid w:val="00CD3347"/>
    <w:rsid w:val="00CD3704"/>
    <w:rsid w:val="00CD4DFC"/>
    <w:rsid w:val="00CD665B"/>
    <w:rsid w:val="00CE14AF"/>
    <w:rsid w:val="00CE4A6F"/>
    <w:rsid w:val="00CE5DDB"/>
    <w:rsid w:val="00CE69D8"/>
    <w:rsid w:val="00CF30FB"/>
    <w:rsid w:val="00CF3A3A"/>
    <w:rsid w:val="00CF526C"/>
    <w:rsid w:val="00D008A0"/>
    <w:rsid w:val="00D04C7D"/>
    <w:rsid w:val="00D10B19"/>
    <w:rsid w:val="00D14951"/>
    <w:rsid w:val="00D22311"/>
    <w:rsid w:val="00D266F6"/>
    <w:rsid w:val="00D3695E"/>
    <w:rsid w:val="00D4180D"/>
    <w:rsid w:val="00D45DB0"/>
    <w:rsid w:val="00D5793D"/>
    <w:rsid w:val="00D66D0C"/>
    <w:rsid w:val="00D70737"/>
    <w:rsid w:val="00D8392B"/>
    <w:rsid w:val="00D8504D"/>
    <w:rsid w:val="00D9312A"/>
    <w:rsid w:val="00D94B10"/>
    <w:rsid w:val="00D957D3"/>
    <w:rsid w:val="00DA4D40"/>
    <w:rsid w:val="00DB474B"/>
    <w:rsid w:val="00DB47A5"/>
    <w:rsid w:val="00DC2941"/>
    <w:rsid w:val="00DD0038"/>
    <w:rsid w:val="00DD1A64"/>
    <w:rsid w:val="00DD2C8D"/>
    <w:rsid w:val="00DD4ABD"/>
    <w:rsid w:val="00DE693D"/>
    <w:rsid w:val="00DF0045"/>
    <w:rsid w:val="00DF01B3"/>
    <w:rsid w:val="00DF4F15"/>
    <w:rsid w:val="00E02B38"/>
    <w:rsid w:val="00E0663E"/>
    <w:rsid w:val="00E109AA"/>
    <w:rsid w:val="00E1483D"/>
    <w:rsid w:val="00E14983"/>
    <w:rsid w:val="00E15428"/>
    <w:rsid w:val="00E15B99"/>
    <w:rsid w:val="00E20597"/>
    <w:rsid w:val="00E34B6C"/>
    <w:rsid w:val="00E43079"/>
    <w:rsid w:val="00E461C5"/>
    <w:rsid w:val="00E47538"/>
    <w:rsid w:val="00E53CFF"/>
    <w:rsid w:val="00E60851"/>
    <w:rsid w:val="00E60BB0"/>
    <w:rsid w:val="00E70102"/>
    <w:rsid w:val="00E71956"/>
    <w:rsid w:val="00E87CC6"/>
    <w:rsid w:val="00E910BC"/>
    <w:rsid w:val="00EA0166"/>
    <w:rsid w:val="00EA6620"/>
    <w:rsid w:val="00EB67F7"/>
    <w:rsid w:val="00EB697D"/>
    <w:rsid w:val="00ED036A"/>
    <w:rsid w:val="00ED22EE"/>
    <w:rsid w:val="00ED2D04"/>
    <w:rsid w:val="00ED66C2"/>
    <w:rsid w:val="00ED6BF3"/>
    <w:rsid w:val="00EE0287"/>
    <w:rsid w:val="00EE2956"/>
    <w:rsid w:val="00EE6E7B"/>
    <w:rsid w:val="00F02488"/>
    <w:rsid w:val="00F165C4"/>
    <w:rsid w:val="00F17EC2"/>
    <w:rsid w:val="00F20733"/>
    <w:rsid w:val="00F226D2"/>
    <w:rsid w:val="00F23862"/>
    <w:rsid w:val="00F24885"/>
    <w:rsid w:val="00F2651A"/>
    <w:rsid w:val="00F41981"/>
    <w:rsid w:val="00F47EE2"/>
    <w:rsid w:val="00F56D49"/>
    <w:rsid w:val="00F62DE5"/>
    <w:rsid w:val="00F64550"/>
    <w:rsid w:val="00F6669D"/>
    <w:rsid w:val="00F66C6C"/>
    <w:rsid w:val="00F710AD"/>
    <w:rsid w:val="00F7342F"/>
    <w:rsid w:val="00F74A44"/>
    <w:rsid w:val="00F83831"/>
    <w:rsid w:val="00F87D65"/>
    <w:rsid w:val="00F95F1F"/>
    <w:rsid w:val="00F964E5"/>
    <w:rsid w:val="00FA1192"/>
    <w:rsid w:val="00FA576A"/>
    <w:rsid w:val="00FA5D8B"/>
    <w:rsid w:val="00FB154B"/>
    <w:rsid w:val="00FB6D27"/>
    <w:rsid w:val="00FC22B3"/>
    <w:rsid w:val="00FC23FE"/>
    <w:rsid w:val="00FC3426"/>
    <w:rsid w:val="00FC662E"/>
    <w:rsid w:val="00FC670F"/>
    <w:rsid w:val="00FD2C45"/>
    <w:rsid w:val="00FD3234"/>
    <w:rsid w:val="00FD7F99"/>
    <w:rsid w:val="00FE64FF"/>
    <w:rsid w:val="00FF4691"/>
    <w:rsid w:val="00FF753F"/>
    <w:rsid w:val="00FF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34A9206"/>
  <w15:chartTrackingRefBased/>
  <w15:docId w15:val="{E2A6C6D0-EB5C-400C-955B-C2FFCB3A5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Times New Roman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40" w:unhideWhenUsed="1"/>
    <w:lsdException w:name="toc 6" w:semiHidden="1" w:uiPriority="40" w:unhideWhenUsed="1"/>
    <w:lsdException w:name="toc 7" w:semiHidden="1" w:uiPriority="40" w:unhideWhenUsed="1"/>
    <w:lsdException w:name="toc 8" w:semiHidden="1" w:uiPriority="40" w:unhideWhenUsed="1"/>
    <w:lsdException w:name="toc 9" w:semiHidden="1" w:uiPriority="40" w:unhideWhenUsed="1"/>
    <w:lsdException w:name="Normal Inden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3" w:unhideWhenUsed="1" w:qFormat="1"/>
    <w:lsdException w:name="Emphasis" w:semiHidden="1" w:uiPriority="2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30" w:unhideWhenUsed="1" w:qFormat="1"/>
    <w:lsdException w:name="Intense Quote" w:semiHidden="1" w:uiPriority="3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0" w:unhideWhenUsed="1" w:qFormat="1"/>
    <w:lsdException w:name="Intense Emphasis" w:semiHidden="1" w:uiPriority="22" w:unhideWhenUsed="1" w:qFormat="1"/>
    <w:lsdException w:name="Subtle Reference" w:semiHidden="1" w:uiPriority="32" w:unhideWhenUsed="1" w:qFormat="1"/>
    <w:lsdException w:name="Intense Reference" w:semiHidden="1" w:uiPriority="33" w:unhideWhenUsed="1" w:qFormat="1"/>
    <w:lsdException w:name="Book Title" w:semiHidden="1" w:uiPriority="34" w:unhideWhenUsed="1" w:qFormat="1"/>
    <w:lsdException w:name="Bibliography" w:semiHidden="1" w:uiPriority="38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018"/>
    <w:rPr>
      <w:szCs w:val="20"/>
      <w:lang w:eastAsia="de-DE"/>
    </w:rPr>
  </w:style>
  <w:style w:type="paragraph" w:styleId="Heading1">
    <w:name w:val="heading 1"/>
    <w:basedOn w:val="ILF-Standard"/>
    <w:next w:val="E1"/>
    <w:link w:val="Heading1Char"/>
    <w:uiPriority w:val="2"/>
    <w:qFormat/>
    <w:rsid w:val="00805CA9"/>
    <w:pPr>
      <w:numPr>
        <w:numId w:val="12"/>
      </w:numPr>
      <w:spacing w:before="480" w:after="120" w:line="320" w:lineRule="atLeast"/>
      <w:ind w:left="1072" w:hanging="1072"/>
      <w:outlineLvl w:val="0"/>
    </w:pPr>
    <w:rPr>
      <w:b/>
      <w:caps/>
      <w:color w:val="305291" w:themeColor="accent1"/>
      <w:kern w:val="28"/>
      <w:sz w:val="32"/>
    </w:rPr>
  </w:style>
  <w:style w:type="paragraph" w:styleId="Heading2">
    <w:name w:val="heading 2"/>
    <w:basedOn w:val="ILF-Standard"/>
    <w:next w:val="E1"/>
    <w:link w:val="Heading2Char"/>
    <w:uiPriority w:val="2"/>
    <w:qFormat/>
    <w:rsid w:val="00977FE6"/>
    <w:pPr>
      <w:numPr>
        <w:ilvl w:val="1"/>
        <w:numId w:val="12"/>
      </w:numPr>
      <w:spacing w:before="240" w:after="120" w:line="320" w:lineRule="atLeast"/>
      <w:ind w:left="1072" w:hanging="1072"/>
      <w:outlineLvl w:val="1"/>
    </w:pPr>
    <w:rPr>
      <w:b/>
      <w:caps/>
      <w:color w:val="305291" w:themeColor="accent1"/>
    </w:rPr>
  </w:style>
  <w:style w:type="paragraph" w:styleId="Heading3">
    <w:name w:val="heading 3"/>
    <w:basedOn w:val="ILF-Standard"/>
    <w:next w:val="E1"/>
    <w:link w:val="Heading3Char"/>
    <w:uiPriority w:val="2"/>
    <w:qFormat/>
    <w:rsid w:val="00977FE6"/>
    <w:pPr>
      <w:numPr>
        <w:ilvl w:val="2"/>
        <w:numId w:val="12"/>
      </w:numPr>
      <w:spacing w:before="240" w:after="120" w:line="320" w:lineRule="atLeast"/>
      <w:ind w:left="1072" w:hanging="1072"/>
      <w:outlineLvl w:val="2"/>
    </w:pPr>
    <w:rPr>
      <w:b/>
      <w:color w:val="305291" w:themeColor="accent1"/>
    </w:rPr>
  </w:style>
  <w:style w:type="paragraph" w:styleId="Heading4">
    <w:name w:val="heading 4"/>
    <w:basedOn w:val="ILF-Standard"/>
    <w:next w:val="E1"/>
    <w:link w:val="Heading4Char"/>
    <w:uiPriority w:val="2"/>
    <w:qFormat/>
    <w:rsid w:val="00977FE6"/>
    <w:pPr>
      <w:numPr>
        <w:ilvl w:val="3"/>
        <w:numId w:val="12"/>
      </w:numPr>
      <w:spacing w:before="240" w:after="120" w:line="320" w:lineRule="atLeast"/>
      <w:ind w:left="1072" w:hanging="1072"/>
      <w:outlineLvl w:val="3"/>
    </w:pPr>
    <w:rPr>
      <w:color w:val="305291" w:themeColor="accent1"/>
    </w:rPr>
  </w:style>
  <w:style w:type="paragraph" w:styleId="Heading5">
    <w:name w:val="heading 5"/>
    <w:basedOn w:val="ILF-Standard"/>
    <w:next w:val="E1"/>
    <w:link w:val="Heading5Char"/>
    <w:uiPriority w:val="2"/>
    <w:qFormat/>
    <w:rsid w:val="00977FE6"/>
    <w:pPr>
      <w:numPr>
        <w:ilvl w:val="4"/>
        <w:numId w:val="12"/>
      </w:numPr>
      <w:spacing w:before="240" w:after="120" w:line="320" w:lineRule="atLeast"/>
      <w:ind w:left="1072" w:hanging="1072"/>
      <w:outlineLvl w:val="4"/>
    </w:pPr>
    <w:rPr>
      <w:color w:val="2D5291"/>
      <w:sz w:val="20"/>
      <w:lang w:eastAsia="en-US"/>
    </w:rPr>
  </w:style>
  <w:style w:type="paragraph" w:styleId="Heading6">
    <w:name w:val="heading 6"/>
    <w:basedOn w:val="ILF-Standard"/>
    <w:next w:val="E1"/>
    <w:link w:val="Heading6Char"/>
    <w:uiPriority w:val="2"/>
    <w:semiHidden/>
    <w:qFormat/>
    <w:rsid w:val="00977FE6"/>
    <w:pPr>
      <w:numPr>
        <w:ilvl w:val="5"/>
        <w:numId w:val="12"/>
      </w:numPr>
      <w:spacing w:before="240" w:after="120" w:line="320" w:lineRule="atLeast"/>
      <w:ind w:left="1072" w:hanging="1072"/>
      <w:outlineLvl w:val="5"/>
    </w:pPr>
    <w:rPr>
      <w:color w:val="2D5291"/>
      <w:sz w:val="20"/>
      <w:lang w:eastAsia="en-US"/>
    </w:rPr>
  </w:style>
  <w:style w:type="paragraph" w:styleId="Heading7">
    <w:name w:val="heading 7"/>
    <w:basedOn w:val="ILF-Standard"/>
    <w:next w:val="E0"/>
    <w:link w:val="Heading7Char"/>
    <w:uiPriority w:val="2"/>
    <w:semiHidden/>
    <w:qFormat/>
    <w:rsid w:val="00977FE6"/>
    <w:pPr>
      <w:numPr>
        <w:ilvl w:val="6"/>
        <w:numId w:val="12"/>
      </w:numPr>
      <w:spacing w:before="60" w:after="120" w:line="320" w:lineRule="atLeast"/>
      <w:outlineLvl w:val="6"/>
    </w:pPr>
  </w:style>
  <w:style w:type="paragraph" w:styleId="Heading8">
    <w:name w:val="heading 8"/>
    <w:basedOn w:val="ILF-Standard"/>
    <w:next w:val="E0"/>
    <w:link w:val="Heading8Char"/>
    <w:uiPriority w:val="2"/>
    <w:semiHidden/>
    <w:qFormat/>
    <w:rsid w:val="00977FE6"/>
    <w:pPr>
      <w:numPr>
        <w:ilvl w:val="7"/>
        <w:numId w:val="12"/>
      </w:numPr>
      <w:spacing w:before="60" w:after="120" w:line="320" w:lineRule="atLeast"/>
      <w:outlineLvl w:val="7"/>
    </w:pPr>
  </w:style>
  <w:style w:type="paragraph" w:styleId="Heading9">
    <w:name w:val="heading 9"/>
    <w:basedOn w:val="ILF-Standard"/>
    <w:next w:val="E0"/>
    <w:link w:val="Heading9Char"/>
    <w:uiPriority w:val="2"/>
    <w:semiHidden/>
    <w:qFormat/>
    <w:rsid w:val="00977FE6"/>
    <w:pPr>
      <w:numPr>
        <w:ilvl w:val="8"/>
        <w:numId w:val="12"/>
      </w:numPr>
      <w:spacing w:before="60" w:after="120" w:line="320" w:lineRule="atLeast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805CA9"/>
    <w:rPr>
      <w:b/>
      <w:caps/>
      <w:color w:val="305291" w:themeColor="accent1"/>
      <w:kern w:val="28"/>
      <w:sz w:val="32"/>
      <w:lang w:val="en-GB" w:eastAsia="de-DE"/>
    </w:rPr>
  </w:style>
  <w:style w:type="character" w:customStyle="1" w:styleId="Heading2Char">
    <w:name w:val="Heading 2 Char"/>
    <w:basedOn w:val="DefaultParagraphFont"/>
    <w:link w:val="Heading2"/>
    <w:uiPriority w:val="2"/>
    <w:rsid w:val="00977FE6"/>
    <w:rPr>
      <w:b/>
      <w:caps/>
      <w:color w:val="305291" w:themeColor="accent1"/>
      <w:lang w:eastAsia="de-DE"/>
    </w:rPr>
  </w:style>
  <w:style w:type="character" w:customStyle="1" w:styleId="Heading3Char">
    <w:name w:val="Heading 3 Char"/>
    <w:basedOn w:val="DefaultParagraphFont"/>
    <w:link w:val="Heading3"/>
    <w:uiPriority w:val="2"/>
    <w:rsid w:val="00977FE6"/>
    <w:rPr>
      <w:b/>
      <w:color w:val="305291" w:themeColor="accent1"/>
      <w:lang w:eastAsia="de-DE"/>
    </w:rPr>
  </w:style>
  <w:style w:type="character" w:customStyle="1" w:styleId="Heading4Char">
    <w:name w:val="Heading 4 Char"/>
    <w:basedOn w:val="DefaultParagraphFont"/>
    <w:link w:val="Heading4"/>
    <w:uiPriority w:val="2"/>
    <w:rsid w:val="00977FE6"/>
    <w:rPr>
      <w:color w:val="305291" w:themeColor="accent1"/>
      <w:lang w:eastAsia="de-DE"/>
    </w:rPr>
  </w:style>
  <w:style w:type="character" w:customStyle="1" w:styleId="Heading5Char">
    <w:name w:val="Heading 5 Char"/>
    <w:basedOn w:val="DefaultParagraphFont"/>
    <w:link w:val="Heading5"/>
    <w:uiPriority w:val="2"/>
    <w:rsid w:val="00977FE6"/>
    <w:rPr>
      <w:color w:val="2D5291"/>
      <w:sz w:val="20"/>
    </w:rPr>
  </w:style>
  <w:style w:type="character" w:customStyle="1" w:styleId="Heading6Char">
    <w:name w:val="Heading 6 Char"/>
    <w:basedOn w:val="DefaultParagraphFont"/>
    <w:link w:val="Heading6"/>
    <w:uiPriority w:val="2"/>
    <w:semiHidden/>
    <w:rsid w:val="00F226D2"/>
    <w:rPr>
      <w:color w:val="2D5291"/>
      <w:sz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2"/>
    <w:semiHidden/>
    <w:rsid w:val="00F226D2"/>
    <w:rPr>
      <w:lang w:val="en-GB" w:eastAsia="de-DE"/>
    </w:rPr>
  </w:style>
  <w:style w:type="character" w:customStyle="1" w:styleId="Heading8Char">
    <w:name w:val="Heading 8 Char"/>
    <w:basedOn w:val="DefaultParagraphFont"/>
    <w:link w:val="Heading8"/>
    <w:uiPriority w:val="2"/>
    <w:semiHidden/>
    <w:rsid w:val="00F226D2"/>
    <w:rPr>
      <w:lang w:val="en-GB" w:eastAsia="de-DE"/>
    </w:rPr>
  </w:style>
  <w:style w:type="character" w:customStyle="1" w:styleId="Heading9Char">
    <w:name w:val="Heading 9 Char"/>
    <w:basedOn w:val="DefaultParagraphFont"/>
    <w:link w:val="Heading9"/>
    <w:uiPriority w:val="2"/>
    <w:semiHidden/>
    <w:rsid w:val="00F226D2"/>
    <w:rPr>
      <w:lang w:val="en-GB" w:eastAsia="de-DE"/>
    </w:rPr>
  </w:style>
  <w:style w:type="paragraph" w:customStyle="1" w:styleId="ILF-Standard">
    <w:name w:val="ILF-Standard"/>
    <w:link w:val="ILF-StandardZchn"/>
    <w:uiPriority w:val="1"/>
    <w:locked/>
    <w:rsid w:val="00F226D2"/>
    <w:pPr>
      <w:overflowPunct w:val="0"/>
      <w:autoSpaceDE w:val="0"/>
      <w:autoSpaceDN w:val="0"/>
      <w:adjustRightInd w:val="0"/>
      <w:textAlignment w:val="baseline"/>
    </w:pPr>
    <w:rPr>
      <w:lang w:val="en-GB" w:eastAsia="de-DE"/>
    </w:rPr>
  </w:style>
  <w:style w:type="paragraph" w:customStyle="1" w:styleId="B1">
    <w:name w:val="B1"/>
    <w:basedOn w:val="ILF-Standard"/>
    <w:uiPriority w:val="4"/>
    <w:qFormat/>
    <w:locked/>
    <w:rsid w:val="00977FE6"/>
    <w:pPr>
      <w:numPr>
        <w:numId w:val="10"/>
      </w:numPr>
      <w:tabs>
        <w:tab w:val="left" w:pos="1072"/>
      </w:tabs>
      <w:spacing w:after="120" w:line="280" w:lineRule="atLeast"/>
      <w:ind w:hanging="357"/>
      <w:jc w:val="both"/>
    </w:pPr>
  </w:style>
  <w:style w:type="paragraph" w:customStyle="1" w:styleId="Betrifft">
    <w:name w:val="Betrifft"/>
    <w:basedOn w:val="ILF-Standard"/>
    <w:uiPriority w:val="5"/>
    <w:semiHidden/>
    <w:rsid w:val="009F46CA"/>
    <w:pPr>
      <w:tabs>
        <w:tab w:val="left" w:pos="1134"/>
      </w:tabs>
      <w:spacing w:before="320"/>
    </w:pPr>
    <w:rPr>
      <w:b/>
    </w:rPr>
  </w:style>
  <w:style w:type="paragraph" w:customStyle="1" w:styleId="E0">
    <w:name w:val="E0"/>
    <w:basedOn w:val="ILF-Standard"/>
    <w:uiPriority w:val="4"/>
    <w:qFormat/>
    <w:locked/>
    <w:rsid w:val="00977FE6"/>
    <w:pPr>
      <w:spacing w:after="120" w:line="280" w:lineRule="atLeast"/>
      <w:jc w:val="both"/>
    </w:pPr>
  </w:style>
  <w:style w:type="paragraph" w:customStyle="1" w:styleId="E1">
    <w:name w:val="E1"/>
    <w:basedOn w:val="ILF-Standard"/>
    <w:uiPriority w:val="4"/>
    <w:qFormat/>
    <w:locked/>
    <w:rsid w:val="00977FE6"/>
    <w:pPr>
      <w:spacing w:after="120" w:line="280" w:lineRule="atLeast"/>
      <w:ind w:left="1072"/>
      <w:jc w:val="both"/>
    </w:pPr>
  </w:style>
  <w:style w:type="paragraph" w:customStyle="1" w:styleId="E2">
    <w:name w:val="E2"/>
    <w:basedOn w:val="ILF-Standard"/>
    <w:uiPriority w:val="4"/>
    <w:qFormat/>
    <w:locked/>
    <w:rsid w:val="00977FE6"/>
    <w:pPr>
      <w:spacing w:after="120" w:line="280" w:lineRule="atLeast"/>
      <w:ind w:left="1429"/>
      <w:jc w:val="both"/>
    </w:pPr>
  </w:style>
  <w:style w:type="paragraph" w:customStyle="1" w:styleId="E3">
    <w:name w:val="E3"/>
    <w:basedOn w:val="ILF-Standard"/>
    <w:uiPriority w:val="4"/>
    <w:locked/>
    <w:rsid w:val="00977FE6"/>
    <w:pPr>
      <w:spacing w:after="120" w:line="280" w:lineRule="atLeast"/>
      <w:ind w:left="1854"/>
      <w:jc w:val="both"/>
    </w:pPr>
  </w:style>
  <w:style w:type="numbering" w:customStyle="1" w:styleId="Formatvorlage1">
    <w:name w:val="Formatvorlage1"/>
    <w:rsid w:val="009F46CA"/>
    <w:pPr>
      <w:numPr>
        <w:numId w:val="1"/>
      </w:numPr>
    </w:pPr>
  </w:style>
  <w:style w:type="paragraph" w:styleId="Footer">
    <w:name w:val="footer"/>
    <w:basedOn w:val="Normal"/>
    <w:link w:val="FooterChar"/>
    <w:unhideWhenUsed/>
    <w:rsid w:val="00FB154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5"/>
    <w:rsid w:val="00042F68"/>
  </w:style>
  <w:style w:type="paragraph" w:styleId="Header">
    <w:name w:val="header"/>
    <w:basedOn w:val="Normal"/>
    <w:link w:val="HeaderChar"/>
    <w:uiPriority w:val="6"/>
    <w:unhideWhenUsed/>
    <w:rsid w:val="00FB154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6"/>
    <w:rsid w:val="00042F68"/>
  </w:style>
  <w:style w:type="paragraph" w:customStyle="1" w:styleId="N1">
    <w:name w:val="N1"/>
    <w:basedOn w:val="ILF-Standard"/>
    <w:uiPriority w:val="4"/>
    <w:qFormat/>
    <w:locked/>
    <w:rsid w:val="00977FE6"/>
    <w:pPr>
      <w:numPr>
        <w:numId w:val="7"/>
      </w:numPr>
      <w:spacing w:after="120" w:line="280" w:lineRule="atLeast"/>
      <w:ind w:hanging="357"/>
      <w:jc w:val="both"/>
    </w:pPr>
  </w:style>
  <w:style w:type="paragraph" w:customStyle="1" w:styleId="N2">
    <w:name w:val="N2"/>
    <w:basedOn w:val="ILF-Standard"/>
    <w:uiPriority w:val="4"/>
    <w:qFormat/>
    <w:locked/>
    <w:rsid w:val="00977FE6"/>
    <w:pPr>
      <w:numPr>
        <w:numId w:val="2"/>
      </w:numPr>
      <w:spacing w:after="120" w:line="280" w:lineRule="atLeast"/>
      <w:ind w:left="1848" w:hanging="357"/>
      <w:jc w:val="both"/>
    </w:pPr>
  </w:style>
  <w:style w:type="paragraph" w:customStyle="1" w:styleId="N3">
    <w:name w:val="N3"/>
    <w:basedOn w:val="ILF-Standard"/>
    <w:uiPriority w:val="4"/>
    <w:qFormat/>
    <w:locked/>
    <w:rsid w:val="00977FE6"/>
    <w:pPr>
      <w:numPr>
        <w:numId w:val="3"/>
      </w:numPr>
      <w:spacing w:after="120" w:line="280" w:lineRule="atLeast"/>
      <w:ind w:left="2273" w:hanging="357"/>
      <w:jc w:val="both"/>
    </w:pPr>
  </w:style>
  <w:style w:type="paragraph" w:customStyle="1" w:styleId="P1">
    <w:name w:val="P1"/>
    <w:basedOn w:val="ILF-Standard"/>
    <w:uiPriority w:val="4"/>
    <w:qFormat/>
    <w:locked/>
    <w:rsid w:val="00977FE6"/>
    <w:pPr>
      <w:numPr>
        <w:numId w:val="4"/>
      </w:numPr>
      <w:spacing w:after="120" w:line="280" w:lineRule="atLeast"/>
      <w:ind w:hanging="357"/>
      <w:jc w:val="both"/>
    </w:pPr>
  </w:style>
  <w:style w:type="paragraph" w:customStyle="1" w:styleId="P2">
    <w:name w:val="P2"/>
    <w:basedOn w:val="ILF-Standard"/>
    <w:qFormat/>
    <w:locked/>
    <w:rsid w:val="00977FE6"/>
    <w:pPr>
      <w:numPr>
        <w:numId w:val="5"/>
      </w:numPr>
      <w:spacing w:after="120" w:line="280" w:lineRule="atLeast"/>
      <w:ind w:left="1848" w:hanging="357"/>
      <w:jc w:val="both"/>
    </w:pPr>
  </w:style>
  <w:style w:type="paragraph" w:customStyle="1" w:styleId="P3">
    <w:name w:val="P3"/>
    <w:basedOn w:val="ILF-Standard"/>
    <w:uiPriority w:val="4"/>
    <w:qFormat/>
    <w:locked/>
    <w:rsid w:val="00977FE6"/>
    <w:pPr>
      <w:numPr>
        <w:numId w:val="6"/>
      </w:numPr>
      <w:spacing w:after="120" w:line="280" w:lineRule="atLeast"/>
      <w:ind w:left="2273" w:hanging="357"/>
      <w:jc w:val="both"/>
    </w:pPr>
  </w:style>
  <w:style w:type="character" w:styleId="PageNumber">
    <w:name w:val="page number"/>
    <w:uiPriority w:val="5"/>
    <w:unhideWhenUsed/>
    <w:locked/>
    <w:rsid w:val="009F46CA"/>
    <w:rPr>
      <w:rFonts w:ascii="Arial" w:hAnsi="Arial"/>
    </w:rPr>
  </w:style>
  <w:style w:type="paragraph" w:styleId="BalloonText">
    <w:name w:val="Balloon Text"/>
    <w:basedOn w:val="Normal"/>
    <w:link w:val="BalloonTextChar"/>
    <w:uiPriority w:val="5"/>
    <w:unhideWhenUsed/>
    <w:rsid w:val="00FF75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5"/>
    <w:rsid w:val="00042F68"/>
    <w:rPr>
      <w:rFonts w:ascii="Tahoma" w:hAnsi="Tahoma" w:cs="Tahoma"/>
      <w:sz w:val="16"/>
      <w:szCs w:val="16"/>
    </w:rPr>
  </w:style>
  <w:style w:type="character" w:customStyle="1" w:styleId="ILF-StandardZchn">
    <w:name w:val="ILF-Standard Zchn"/>
    <w:link w:val="ILF-Standard"/>
    <w:uiPriority w:val="1"/>
    <w:rsid w:val="00F226D2"/>
    <w:rPr>
      <w:lang w:val="en-GB" w:eastAsia="de-DE"/>
    </w:rPr>
  </w:style>
  <w:style w:type="paragraph" w:customStyle="1" w:styleId="B2">
    <w:name w:val="B2"/>
    <w:basedOn w:val="ILF-Standard"/>
    <w:uiPriority w:val="4"/>
    <w:qFormat/>
    <w:locked/>
    <w:rsid w:val="00977FE6"/>
    <w:pPr>
      <w:numPr>
        <w:numId w:val="8"/>
      </w:numPr>
      <w:tabs>
        <w:tab w:val="left" w:pos="1491"/>
      </w:tabs>
      <w:spacing w:after="120" w:line="280" w:lineRule="atLeast"/>
      <w:ind w:left="1848" w:hanging="357"/>
      <w:jc w:val="both"/>
    </w:pPr>
  </w:style>
  <w:style w:type="paragraph" w:customStyle="1" w:styleId="B3">
    <w:name w:val="B3"/>
    <w:basedOn w:val="ILF-Standard"/>
    <w:uiPriority w:val="4"/>
    <w:qFormat/>
    <w:locked/>
    <w:rsid w:val="00977FE6"/>
    <w:pPr>
      <w:numPr>
        <w:numId w:val="9"/>
      </w:numPr>
      <w:tabs>
        <w:tab w:val="left" w:pos="1916"/>
      </w:tabs>
      <w:spacing w:after="120" w:line="280" w:lineRule="atLeast"/>
      <w:ind w:left="2273" w:hanging="357"/>
      <w:jc w:val="both"/>
    </w:pPr>
  </w:style>
  <w:style w:type="character" w:styleId="PlaceholderText">
    <w:name w:val="Placeholder Text"/>
    <w:basedOn w:val="DefaultParagraphFont"/>
    <w:uiPriority w:val="99"/>
    <w:semiHidden/>
    <w:rsid w:val="00FF753F"/>
    <w:rPr>
      <w:color w:val="808080"/>
    </w:rPr>
  </w:style>
  <w:style w:type="paragraph" w:styleId="NoSpacing">
    <w:name w:val="No Spacing"/>
    <w:link w:val="NoSpacingChar"/>
    <w:uiPriority w:val="6"/>
    <w:semiHidden/>
    <w:qFormat/>
    <w:rsid w:val="009F46CA"/>
    <w:rPr>
      <w:rFonts w:asciiTheme="minorHAnsi" w:eastAsiaTheme="minorEastAsia" w:hAnsiTheme="minorHAnsi" w:cstheme="minorBidi"/>
      <w:lang w:eastAsia="de-DE"/>
    </w:rPr>
  </w:style>
  <w:style w:type="character" w:customStyle="1" w:styleId="NoSpacingChar">
    <w:name w:val="No Spacing Char"/>
    <w:basedOn w:val="DefaultParagraphFont"/>
    <w:link w:val="NoSpacing"/>
    <w:uiPriority w:val="6"/>
    <w:semiHidden/>
    <w:rsid w:val="00F226D2"/>
    <w:rPr>
      <w:rFonts w:asciiTheme="minorHAnsi" w:eastAsiaTheme="minorEastAsia" w:hAnsiTheme="minorHAnsi" w:cstheme="minorBidi"/>
      <w:lang w:eastAsia="de-DE"/>
    </w:rPr>
  </w:style>
  <w:style w:type="table" w:styleId="TableGrid">
    <w:name w:val="Table Grid"/>
    <w:basedOn w:val="TableNormal"/>
    <w:uiPriority w:val="59"/>
    <w:rsid w:val="00FF753F"/>
    <w:rPr>
      <w:rFonts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FF753F"/>
  </w:style>
  <w:style w:type="table" w:customStyle="1" w:styleId="TableNormal1">
    <w:name w:val="Table Normal1"/>
    <w:uiPriority w:val="2"/>
    <w:semiHidden/>
    <w:unhideWhenUsed/>
    <w:qFormat/>
    <w:rsid w:val="00FF753F"/>
    <w:pPr>
      <w:widowControl w:val="0"/>
      <w:autoSpaceDE w:val="0"/>
      <w:autoSpaceDN w:val="0"/>
    </w:pPr>
    <w:rPr>
      <w:rFonts w:asciiTheme="minorHAnsi" w:eastAsiaTheme="minorHAnsi" w:hAnsiTheme="minorHAnsi" w:cstheme="minorBid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6"/>
    <w:semiHidden/>
    <w:qFormat/>
    <w:rsid w:val="00FF4691"/>
    <w:pPr>
      <w:widowControl w:val="0"/>
    </w:pPr>
    <w:rPr>
      <w:rFonts w:eastAsia="Arial Narrow" w:cs="Arial Narrow"/>
      <w:lang w:bidi="de-DE"/>
    </w:rPr>
  </w:style>
  <w:style w:type="paragraph" w:styleId="TOCHeading">
    <w:name w:val="TOC Heading"/>
    <w:basedOn w:val="Heading1"/>
    <w:next w:val="Normal"/>
    <w:uiPriority w:val="40"/>
    <w:unhideWhenUsed/>
    <w:qFormat/>
    <w:rsid w:val="00FF753F"/>
    <w:pPr>
      <w:keepLines/>
      <w:numPr>
        <w:numId w:val="0"/>
      </w:numPr>
      <w:overflowPunct/>
      <w:autoSpaceDE/>
      <w:autoSpaceDN/>
      <w:adjustRightInd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aps w:val="0"/>
      <w:color w:val="243D6C" w:themeColor="accent1" w:themeShade="BF"/>
      <w:kern w:val="0"/>
      <w:szCs w:val="32"/>
    </w:rPr>
  </w:style>
  <w:style w:type="paragraph" w:styleId="TOC1">
    <w:name w:val="toc 1"/>
    <w:basedOn w:val="ILF-Standard"/>
    <w:autoRedefine/>
    <w:uiPriority w:val="40"/>
    <w:rsid w:val="00996BD5"/>
    <w:pPr>
      <w:tabs>
        <w:tab w:val="left" w:pos="567"/>
        <w:tab w:val="right" w:leader="dot" w:pos="9061"/>
      </w:tabs>
      <w:spacing w:before="120"/>
      <w:ind w:left="567" w:hanging="567"/>
    </w:pPr>
    <w:rPr>
      <w:rFonts w:eastAsiaTheme="minorEastAsia" w:cstheme="minorBidi"/>
      <w:caps/>
      <w:noProof/>
    </w:rPr>
  </w:style>
  <w:style w:type="character" w:styleId="Hyperlink">
    <w:name w:val="Hyperlink"/>
    <w:basedOn w:val="DefaultParagraphFont"/>
    <w:uiPriority w:val="99"/>
    <w:semiHidden/>
    <w:rsid w:val="00FF753F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40"/>
    <w:rsid w:val="005C10FA"/>
    <w:pPr>
      <w:tabs>
        <w:tab w:val="left" w:pos="1134"/>
        <w:tab w:val="right" w:leader="dot" w:pos="9072"/>
      </w:tabs>
      <w:spacing w:after="120"/>
      <w:ind w:left="1134" w:hanging="1134"/>
    </w:pPr>
    <w:rPr>
      <w:noProof/>
    </w:rPr>
  </w:style>
  <w:style w:type="paragraph" w:styleId="TOC3">
    <w:name w:val="toc 3"/>
    <w:basedOn w:val="Normal"/>
    <w:next w:val="Normal"/>
    <w:autoRedefine/>
    <w:uiPriority w:val="40"/>
    <w:rsid w:val="00B33E2A"/>
    <w:pPr>
      <w:tabs>
        <w:tab w:val="left" w:pos="1134"/>
        <w:tab w:val="right" w:pos="9072"/>
      </w:tabs>
      <w:spacing w:after="120"/>
      <w:ind w:left="1134" w:hanging="1134"/>
    </w:pPr>
    <w:rPr>
      <w:noProof/>
    </w:rPr>
  </w:style>
  <w:style w:type="paragraph" w:styleId="ListParagraph">
    <w:name w:val="List Paragraph"/>
    <w:basedOn w:val="Normal"/>
    <w:uiPriority w:val="6"/>
    <w:semiHidden/>
    <w:qFormat/>
    <w:rsid w:val="009F46CA"/>
    <w:pPr>
      <w:ind w:left="720"/>
      <w:contextualSpacing/>
    </w:pPr>
  </w:style>
  <w:style w:type="paragraph" w:styleId="BodyText">
    <w:name w:val="Body Text"/>
    <w:basedOn w:val="Normal"/>
    <w:link w:val="BodyTextChar"/>
    <w:uiPriority w:val="6"/>
    <w:semiHidden/>
    <w:qFormat/>
    <w:rsid w:val="009F46CA"/>
    <w:pPr>
      <w:widowControl w:val="0"/>
    </w:pPr>
    <w:rPr>
      <w:rFonts w:ascii="Arial Narrow" w:eastAsia="Arial Narrow" w:hAnsi="Arial Narrow" w:cs="Arial Narrow"/>
      <w:lang w:bidi="de-DE"/>
    </w:rPr>
  </w:style>
  <w:style w:type="character" w:customStyle="1" w:styleId="BodyTextChar">
    <w:name w:val="Body Text Char"/>
    <w:basedOn w:val="DefaultParagraphFont"/>
    <w:link w:val="BodyText"/>
    <w:uiPriority w:val="6"/>
    <w:semiHidden/>
    <w:rsid w:val="00F226D2"/>
    <w:rPr>
      <w:rFonts w:ascii="Arial Narrow" w:eastAsia="Arial Narrow" w:hAnsi="Arial Narrow" w:cs="Arial Narrow"/>
      <w:lang w:val="en-GB" w:bidi="de-DE"/>
    </w:rPr>
  </w:style>
  <w:style w:type="paragraph" w:styleId="TOC4">
    <w:name w:val="toc 4"/>
    <w:basedOn w:val="Normal"/>
    <w:next w:val="Normal"/>
    <w:autoRedefine/>
    <w:uiPriority w:val="40"/>
    <w:semiHidden/>
    <w:rsid w:val="00FF753F"/>
    <w:pPr>
      <w:spacing w:after="100"/>
      <w:ind w:left="660"/>
    </w:pPr>
  </w:style>
  <w:style w:type="character" w:customStyle="1" w:styleId="PROJECTTITLE">
    <w:name w:val="PROJECT TITLE"/>
    <w:basedOn w:val="DefaultParagraphFont"/>
    <w:uiPriority w:val="5"/>
    <w:semiHidden/>
    <w:unhideWhenUsed/>
    <w:rsid w:val="00BF2472"/>
    <w:rPr>
      <w:rFonts w:ascii="Arial" w:hAnsi="Arial" w:cs="Arial"/>
      <w:b/>
      <w:bCs/>
      <w:caps/>
      <w:smallCaps w:val="0"/>
      <w:color w:val="305291"/>
      <w:sz w:val="28"/>
      <w:szCs w:val="20"/>
    </w:rPr>
  </w:style>
  <w:style w:type="paragraph" w:customStyle="1" w:styleId="Senddate">
    <w:name w:val="Send date"/>
    <w:basedOn w:val="Normal"/>
    <w:uiPriority w:val="6"/>
    <w:semiHidden/>
    <w:unhideWhenUsed/>
    <w:locked/>
    <w:rsid w:val="009F46CA"/>
    <w:pPr>
      <w:ind w:right="-113" w:hanging="108"/>
      <w:jc w:val="center"/>
    </w:pPr>
    <w:rPr>
      <w:rFonts w:cs="Arial"/>
      <w:b/>
      <w:color w:val="305291"/>
      <w:sz w:val="18"/>
      <w:szCs w:val="18"/>
    </w:rPr>
  </w:style>
  <w:style w:type="paragraph" w:customStyle="1" w:styleId="berarbeitung2">
    <w:name w:val="Überarbeitung2"/>
    <w:basedOn w:val="ILF-Standard"/>
    <w:uiPriority w:val="5"/>
    <w:semiHidden/>
    <w:rsid w:val="00C707F0"/>
    <w:rPr>
      <w:color w:val="305291" w:themeColor="accent1"/>
      <w:sz w:val="18"/>
    </w:rPr>
  </w:style>
  <w:style w:type="paragraph" w:customStyle="1" w:styleId="berarbeitung3">
    <w:name w:val="Überarbeitung3"/>
    <w:basedOn w:val="ILF-Standard"/>
    <w:uiPriority w:val="5"/>
    <w:semiHidden/>
    <w:rsid w:val="009E1487"/>
    <w:rPr>
      <w:color w:val="305291" w:themeColor="accent1"/>
      <w:sz w:val="18"/>
    </w:rPr>
  </w:style>
  <w:style w:type="paragraph" w:customStyle="1" w:styleId="berarbeitung4">
    <w:name w:val="Überarbeitung4"/>
    <w:basedOn w:val="ILF-Standard"/>
    <w:next w:val="ILF-Standard"/>
    <w:uiPriority w:val="5"/>
    <w:semiHidden/>
    <w:rsid w:val="00A36B2C"/>
    <w:rPr>
      <w:color w:val="305291" w:themeColor="accent1"/>
      <w:sz w:val="18"/>
    </w:rPr>
  </w:style>
  <w:style w:type="paragraph" w:customStyle="1" w:styleId="berarbeitung5">
    <w:name w:val="Überarbeitung5"/>
    <w:basedOn w:val="ILF-Standard"/>
    <w:uiPriority w:val="5"/>
    <w:semiHidden/>
    <w:rsid w:val="009A4FB6"/>
    <w:rPr>
      <w:color w:val="305291" w:themeColor="accent1"/>
      <w:sz w:val="18"/>
    </w:rPr>
  </w:style>
  <w:style w:type="paragraph" w:customStyle="1" w:styleId="E4">
    <w:name w:val="E4"/>
    <w:basedOn w:val="ILF-Standard"/>
    <w:uiPriority w:val="4"/>
    <w:qFormat/>
    <w:rsid w:val="00977FE6"/>
    <w:pPr>
      <w:spacing w:after="120" w:line="280" w:lineRule="atLeast"/>
      <w:ind w:left="2274"/>
      <w:jc w:val="both"/>
    </w:pPr>
  </w:style>
  <w:style w:type="paragraph" w:customStyle="1" w:styleId="berarbeitung6">
    <w:name w:val="Überarbeitung6"/>
    <w:basedOn w:val="ILF-Standard"/>
    <w:uiPriority w:val="5"/>
    <w:semiHidden/>
    <w:rsid w:val="001447AC"/>
    <w:rPr>
      <w:color w:val="305291" w:themeColor="accent1"/>
      <w:sz w:val="18"/>
    </w:rPr>
  </w:style>
  <w:style w:type="paragraph" w:customStyle="1" w:styleId="berarbeitung7">
    <w:name w:val="Überarbeitung7"/>
    <w:basedOn w:val="Normal"/>
    <w:uiPriority w:val="5"/>
    <w:semiHidden/>
    <w:locked/>
    <w:rsid w:val="00963E56"/>
    <w:rPr>
      <w:color w:val="305291" w:themeColor="accent1"/>
      <w:sz w:val="18"/>
      <w:szCs w:val="18"/>
    </w:rPr>
  </w:style>
  <w:style w:type="paragraph" w:customStyle="1" w:styleId="FormatvorlageE4Links375cm">
    <w:name w:val="Formatvorlage E4 + Links:  375 cm"/>
    <w:basedOn w:val="E4"/>
    <w:uiPriority w:val="5"/>
    <w:semiHidden/>
    <w:rsid w:val="00FE64FF"/>
    <w:rPr>
      <w:szCs w:val="20"/>
    </w:rPr>
  </w:style>
  <w:style w:type="paragraph" w:customStyle="1" w:styleId="AdresstitelILF">
    <w:name w:val="Adresstitel_ILF"/>
    <w:basedOn w:val="Normal"/>
    <w:uiPriority w:val="5"/>
    <w:semiHidden/>
    <w:unhideWhenUsed/>
    <w:rsid w:val="00F56D49"/>
    <w:pPr>
      <w:spacing w:after="60"/>
    </w:pPr>
    <w:rPr>
      <w:b/>
      <w:bCs/>
      <w:color w:val="305291"/>
      <w:sz w:val="18"/>
    </w:rPr>
  </w:style>
  <w:style w:type="paragraph" w:customStyle="1" w:styleId="CopyrightCover">
    <w:name w:val="Copyright_Cover"/>
    <w:basedOn w:val="Normal"/>
    <w:uiPriority w:val="5"/>
    <w:semiHidden/>
    <w:unhideWhenUsed/>
    <w:rsid w:val="008F2AE3"/>
    <w:rPr>
      <w:rFonts w:cs="Arial"/>
      <w:color w:val="2D5291"/>
      <w:sz w:val="20"/>
    </w:rPr>
  </w:style>
  <w:style w:type="paragraph" w:customStyle="1" w:styleId="KundendetailsLogo">
    <w:name w:val="Kundendetails/Logo"/>
    <w:basedOn w:val="Normal"/>
    <w:uiPriority w:val="5"/>
    <w:semiHidden/>
    <w:unhideWhenUsed/>
    <w:rsid w:val="00F56D49"/>
    <w:pPr>
      <w:spacing w:after="60"/>
      <w:ind w:left="284" w:right="3402"/>
    </w:pPr>
    <w:rPr>
      <w:b/>
      <w:bCs/>
      <w:color w:val="305291"/>
    </w:rPr>
  </w:style>
  <w:style w:type="paragraph" w:customStyle="1" w:styleId="ILF-Adresse">
    <w:name w:val="ILF-Adresse"/>
    <w:basedOn w:val="Normal"/>
    <w:uiPriority w:val="5"/>
    <w:semiHidden/>
    <w:unhideWhenUsed/>
    <w:rsid w:val="00F56D49"/>
    <w:pPr>
      <w:spacing w:after="60"/>
    </w:pPr>
    <w:rPr>
      <w:color w:val="305291"/>
      <w:sz w:val="18"/>
    </w:rPr>
  </w:style>
  <w:style w:type="paragraph" w:customStyle="1" w:styleId="Dokumentnr">
    <w:name w:val="Dokumentnr."/>
    <w:basedOn w:val="Normal"/>
    <w:uiPriority w:val="5"/>
    <w:semiHidden/>
    <w:unhideWhenUsed/>
    <w:rsid w:val="009F46CA"/>
    <w:pPr>
      <w:jc w:val="center"/>
    </w:pPr>
    <w:rPr>
      <w:color w:val="305291"/>
      <w:sz w:val="18"/>
    </w:rPr>
  </w:style>
  <w:style w:type="paragraph" w:customStyle="1" w:styleId="Revisionstabelle">
    <w:name w:val="Revisionstabelle"/>
    <w:basedOn w:val="Normal"/>
    <w:uiPriority w:val="5"/>
    <w:semiHidden/>
    <w:unhideWhenUsed/>
    <w:rsid w:val="00F56D49"/>
    <w:pPr>
      <w:spacing w:before="120" w:after="120"/>
    </w:pPr>
    <w:rPr>
      <w:b/>
      <w:bCs/>
      <w:color w:val="305291" w:themeColor="accent1"/>
      <w:sz w:val="18"/>
    </w:rPr>
  </w:style>
  <w:style w:type="paragraph" w:customStyle="1" w:styleId="Figures">
    <w:name w:val="Figures"/>
    <w:basedOn w:val="Normal"/>
    <w:uiPriority w:val="6"/>
    <w:semiHidden/>
    <w:unhideWhenUsed/>
    <w:rsid w:val="006A356F"/>
    <w:pPr>
      <w:spacing w:before="120" w:after="120"/>
    </w:pPr>
    <w:rPr>
      <w:b/>
      <w:bCs/>
      <w:color w:val="305291" w:themeColor="accent1"/>
      <w:sz w:val="18"/>
    </w:rPr>
  </w:style>
  <w:style w:type="paragraph" w:customStyle="1" w:styleId="Tabellenverzeichnis">
    <w:name w:val="Tabellenverzeichnis"/>
    <w:basedOn w:val="ILF-Standard"/>
    <w:uiPriority w:val="5"/>
    <w:semiHidden/>
    <w:rsid w:val="0070710B"/>
    <w:pPr>
      <w:tabs>
        <w:tab w:val="right" w:leader="dot" w:pos="9062"/>
      </w:tabs>
      <w:spacing w:before="120"/>
    </w:pPr>
    <w:rPr>
      <w:rFonts w:cs="Arial"/>
      <w:b/>
      <w:noProof/>
      <w:color w:val="305291" w:themeColor="accent1"/>
      <w:sz w:val="18"/>
      <w:szCs w:val="18"/>
    </w:rPr>
  </w:style>
  <w:style w:type="paragraph" w:customStyle="1" w:styleId="berarbeitung8">
    <w:name w:val="Überarbeitung8"/>
    <w:basedOn w:val="ILF-Standard"/>
    <w:uiPriority w:val="5"/>
    <w:semiHidden/>
    <w:rsid w:val="004C757F"/>
    <w:rPr>
      <w:color w:val="305291" w:themeColor="accent1"/>
      <w:sz w:val="18"/>
    </w:rPr>
  </w:style>
  <w:style w:type="paragraph" w:customStyle="1" w:styleId="RevisionStyle">
    <w:name w:val="RevisionStyle"/>
    <w:basedOn w:val="ILF-Standard"/>
    <w:uiPriority w:val="6"/>
    <w:semiHidden/>
    <w:unhideWhenUsed/>
    <w:rsid w:val="009F46CA"/>
    <w:rPr>
      <w:color w:val="305291" w:themeColor="accent1"/>
      <w:sz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B6E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6E3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2F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6E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2F68"/>
    <w:rPr>
      <w:b/>
      <w:bCs/>
      <w:sz w:val="20"/>
      <w:szCs w:val="20"/>
    </w:rPr>
  </w:style>
  <w:style w:type="paragraph" w:customStyle="1" w:styleId="Dokumenttitel">
    <w:name w:val="Dokumenttitel"/>
    <w:basedOn w:val="ILF-Standard"/>
    <w:uiPriority w:val="5"/>
    <w:semiHidden/>
    <w:rsid w:val="009F46CA"/>
    <w:pPr>
      <w:ind w:left="284"/>
    </w:pPr>
    <w:rPr>
      <w:rFonts w:cs="Arial"/>
      <w:b/>
      <w:bCs/>
      <w:caps/>
      <w:color w:val="305291"/>
      <w:sz w:val="28"/>
      <w:szCs w:val="28"/>
    </w:rPr>
  </w:style>
  <w:style w:type="paragraph" w:customStyle="1" w:styleId="Projektname">
    <w:name w:val="Projektname"/>
    <w:basedOn w:val="Normal"/>
    <w:uiPriority w:val="5"/>
    <w:unhideWhenUsed/>
    <w:rsid w:val="009F46CA"/>
    <w:pPr>
      <w:ind w:left="284"/>
    </w:pPr>
    <w:rPr>
      <w:rFonts w:cs="Arial"/>
      <w:b/>
      <w:caps/>
      <w:color w:val="305291"/>
      <w:sz w:val="56"/>
      <w:szCs w:val="56"/>
    </w:rPr>
  </w:style>
  <w:style w:type="paragraph" w:customStyle="1" w:styleId="Copyrightcover0">
    <w:name w:val="Copyright_cover"/>
    <w:basedOn w:val="Normal"/>
    <w:uiPriority w:val="5"/>
    <w:semiHidden/>
    <w:rsid w:val="009F46CA"/>
    <w:rPr>
      <w:b/>
      <w:bCs/>
      <w:color w:val="305291"/>
    </w:rPr>
  </w:style>
  <w:style w:type="paragraph" w:customStyle="1" w:styleId="Gltigkeit">
    <w:name w:val="Gültigkeit"/>
    <w:basedOn w:val="Normal"/>
    <w:uiPriority w:val="5"/>
    <w:semiHidden/>
    <w:rsid w:val="009F46CA"/>
    <w:pPr>
      <w:spacing w:after="60"/>
      <w:ind w:left="284"/>
    </w:pPr>
    <w:rPr>
      <w:b/>
      <w:bCs/>
      <w:color w:val="305291"/>
    </w:rPr>
  </w:style>
  <w:style w:type="paragraph" w:customStyle="1" w:styleId="DokProjektbeschreibung">
    <w:name w:val="Dok_Projektbeschreibung"/>
    <w:basedOn w:val="Normal"/>
    <w:uiPriority w:val="5"/>
    <w:semiHidden/>
    <w:rsid w:val="009F46CA"/>
    <w:pPr>
      <w:ind w:left="284"/>
    </w:pPr>
    <w:rPr>
      <w:color w:val="305291"/>
    </w:rPr>
  </w:style>
  <w:style w:type="paragraph" w:customStyle="1" w:styleId="Angebotsnummer">
    <w:name w:val="Angebotsnummer"/>
    <w:basedOn w:val="Normal"/>
    <w:uiPriority w:val="5"/>
    <w:semiHidden/>
    <w:rsid w:val="009F46CA"/>
    <w:pPr>
      <w:jc w:val="center"/>
    </w:pPr>
    <w:rPr>
      <w:color w:val="305291"/>
      <w:sz w:val="18"/>
    </w:rPr>
  </w:style>
  <w:style w:type="paragraph" w:customStyle="1" w:styleId="Literaturverzeichnis1">
    <w:name w:val="Literaturverzeichnis1"/>
    <w:basedOn w:val="Normal"/>
    <w:uiPriority w:val="5"/>
    <w:semiHidden/>
    <w:unhideWhenUsed/>
    <w:rsid w:val="00FF4691"/>
    <w:pPr>
      <w:numPr>
        <w:numId w:val="11"/>
      </w:numPr>
      <w:spacing w:after="160" w:line="320" w:lineRule="atLeast"/>
    </w:pPr>
  </w:style>
  <w:style w:type="paragraph" w:customStyle="1" w:styleId="Tabledescription">
    <w:name w:val="Table description"/>
    <w:basedOn w:val="Normal"/>
    <w:uiPriority w:val="6"/>
    <w:semiHidden/>
    <w:unhideWhenUsed/>
    <w:rsid w:val="00025A77"/>
    <w:pPr>
      <w:tabs>
        <w:tab w:val="right" w:leader="dot" w:pos="9062"/>
      </w:tabs>
      <w:spacing w:before="120" w:after="120"/>
      <w:ind w:left="1072"/>
    </w:pPr>
    <w:rPr>
      <w:rFonts w:cs="Arial"/>
      <w:b/>
      <w:noProof/>
      <w:color w:val="305291" w:themeColor="accent1"/>
      <w:sz w:val="18"/>
    </w:rPr>
  </w:style>
  <w:style w:type="paragraph" w:customStyle="1" w:styleId="Attachments">
    <w:name w:val="Attachments"/>
    <w:basedOn w:val="Normal"/>
    <w:uiPriority w:val="6"/>
    <w:semiHidden/>
    <w:unhideWhenUsed/>
    <w:rsid w:val="006A356F"/>
    <w:pPr>
      <w:spacing w:before="120" w:after="120"/>
    </w:pPr>
    <w:rPr>
      <w:b/>
      <w:bCs/>
      <w:color w:val="305291" w:themeColor="accent1"/>
      <w:sz w:val="18"/>
    </w:rPr>
  </w:style>
  <w:style w:type="paragraph" w:customStyle="1" w:styleId="Contents">
    <w:name w:val="Contents"/>
    <w:basedOn w:val="ILF-Standard"/>
    <w:uiPriority w:val="6"/>
    <w:semiHidden/>
    <w:unhideWhenUsed/>
    <w:rsid w:val="00696A36"/>
    <w:pPr>
      <w:spacing w:before="120" w:after="120" w:line="520" w:lineRule="atLeast"/>
    </w:pPr>
    <w:rPr>
      <w:b/>
      <w:bCs/>
      <w:caps/>
      <w:color w:val="305291" w:themeColor="accent1"/>
      <w:sz w:val="36"/>
      <w:szCs w:val="20"/>
    </w:rPr>
  </w:style>
  <w:style w:type="paragraph" w:customStyle="1" w:styleId="ILF-Color">
    <w:name w:val="ILF-Color"/>
    <w:basedOn w:val="Normal"/>
    <w:uiPriority w:val="1"/>
    <w:qFormat/>
    <w:rsid w:val="00977FE6"/>
    <w:rPr>
      <w:color w:val="305291" w:themeColor="accent1"/>
    </w:rPr>
  </w:style>
  <w:style w:type="paragraph" w:customStyle="1" w:styleId="Reference">
    <w:name w:val="Reference"/>
    <w:basedOn w:val="Normal"/>
    <w:uiPriority w:val="6"/>
    <w:semiHidden/>
    <w:unhideWhenUsed/>
    <w:qFormat/>
    <w:rsid w:val="00E15B99"/>
    <w:pPr>
      <w:numPr>
        <w:numId w:val="14"/>
      </w:numPr>
      <w:spacing w:after="120"/>
      <w:ind w:left="1418" w:hanging="1418"/>
    </w:pPr>
  </w:style>
  <w:style w:type="table" w:customStyle="1" w:styleId="Tabellenraster1">
    <w:name w:val="Tabellenraster1"/>
    <w:basedOn w:val="TableNormal"/>
    <w:next w:val="TableGrid"/>
    <w:uiPriority w:val="39"/>
    <w:rsid w:val="00953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UMENTTITLE">
    <w:name w:val="DOCUMENT TITLE"/>
    <w:basedOn w:val="ILF-StandardZchn"/>
    <w:uiPriority w:val="5"/>
    <w:semiHidden/>
    <w:unhideWhenUsed/>
    <w:rsid w:val="00BF2472"/>
    <w:rPr>
      <w:rFonts w:ascii="Arial" w:hAnsi="Arial" w:cs="Arial"/>
      <w:b/>
      <w:caps/>
      <w:smallCaps w:val="0"/>
      <w:color w:val="305291" w:themeColor="accent1"/>
      <w:sz w:val="48"/>
      <w:lang w:val="en-GB" w:eastAsia="de-DE"/>
    </w:rPr>
  </w:style>
  <w:style w:type="paragraph" w:customStyle="1" w:styleId="U0">
    <w:name w:val="U0"/>
    <w:basedOn w:val="ILF-Standard"/>
    <w:next w:val="E0"/>
    <w:uiPriority w:val="3"/>
    <w:qFormat/>
    <w:rsid w:val="00977FE6"/>
    <w:pPr>
      <w:numPr>
        <w:numId w:val="13"/>
      </w:numPr>
      <w:spacing w:before="480" w:after="120" w:line="320" w:lineRule="atLeast"/>
      <w:ind w:left="357" w:hanging="357"/>
    </w:pPr>
    <w:rPr>
      <w:b/>
      <w:caps/>
      <w:color w:val="305291" w:themeColor="accent1"/>
    </w:rPr>
  </w:style>
  <w:style w:type="paragraph" w:customStyle="1" w:styleId="B0">
    <w:name w:val="B0"/>
    <w:basedOn w:val="ILF-Standard"/>
    <w:uiPriority w:val="4"/>
    <w:qFormat/>
    <w:rsid w:val="00977FE6"/>
    <w:pPr>
      <w:numPr>
        <w:numId w:val="22"/>
      </w:numPr>
      <w:spacing w:after="120" w:line="280" w:lineRule="atLeast"/>
      <w:ind w:left="357" w:hanging="357"/>
      <w:jc w:val="both"/>
    </w:pPr>
  </w:style>
  <w:style w:type="paragraph" w:customStyle="1" w:styleId="N0">
    <w:name w:val="N0"/>
    <w:basedOn w:val="ILF-Standard"/>
    <w:uiPriority w:val="4"/>
    <w:qFormat/>
    <w:rsid w:val="00977FE6"/>
    <w:pPr>
      <w:numPr>
        <w:numId w:val="23"/>
      </w:numPr>
      <w:spacing w:after="120" w:line="280" w:lineRule="atLeast"/>
      <w:ind w:left="357" w:hanging="357"/>
      <w:jc w:val="both"/>
    </w:pPr>
  </w:style>
  <w:style w:type="paragraph" w:customStyle="1" w:styleId="P0">
    <w:name w:val="P0"/>
    <w:basedOn w:val="ILF-Standard"/>
    <w:uiPriority w:val="4"/>
    <w:qFormat/>
    <w:rsid w:val="00977FE6"/>
    <w:pPr>
      <w:numPr>
        <w:numId w:val="24"/>
      </w:numPr>
      <w:spacing w:after="120" w:line="280" w:lineRule="atLeast"/>
      <w:ind w:left="357" w:hanging="357"/>
      <w:jc w:val="both"/>
    </w:pPr>
  </w:style>
  <w:style w:type="paragraph" w:customStyle="1" w:styleId="U1">
    <w:name w:val="U1"/>
    <w:basedOn w:val="U0"/>
    <w:next w:val="E0"/>
    <w:uiPriority w:val="3"/>
    <w:rsid w:val="00996BD5"/>
    <w:pPr>
      <w:numPr>
        <w:numId w:val="0"/>
      </w:numPr>
      <w:tabs>
        <w:tab w:val="left" w:pos="1418"/>
      </w:tabs>
      <w:spacing w:before="0"/>
      <w:ind w:left="1418" w:hanging="1418"/>
    </w:pPr>
    <w:rPr>
      <w:sz w:val="32"/>
      <w:lang w:bidi="de-DE"/>
    </w:rPr>
  </w:style>
  <w:style w:type="paragraph" w:customStyle="1" w:styleId="Pfad">
    <w:name w:val="Pfad"/>
    <w:basedOn w:val="ILF-Standard"/>
    <w:rsid w:val="0026669B"/>
    <w:rPr>
      <w:sz w:val="10"/>
      <w:szCs w:val="20"/>
    </w:rPr>
  </w:style>
  <w:style w:type="character" w:styleId="FootnoteReference">
    <w:name w:val="footnote reference"/>
    <w:basedOn w:val="DefaultParagraphFont"/>
    <w:uiPriority w:val="99"/>
    <w:semiHidden/>
    <w:rsid w:val="00A97018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BE55BF"/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E55BF"/>
    <w:rPr>
      <w:sz w:val="16"/>
      <w:szCs w:val="20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4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xt.Annett.Bangert\AppData\Roaming\Microsoft\Templates\ILF-Templates\X0301_IMS\IMS_en_Prozessvorlage_neu.dotx" TargetMode="External"/></Relationships>
</file>

<file path=word/theme/theme1.xml><?xml version="1.0" encoding="utf-8"?>
<a:theme xmlns:a="http://schemas.openxmlformats.org/drawingml/2006/main" name="Office">
  <a:themeElements>
    <a:clrScheme name="ILF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05291"/>
      </a:accent1>
      <a:accent2>
        <a:srgbClr val="577EB7"/>
      </a:accent2>
      <a:accent3>
        <a:srgbClr val="4A4A49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57E6F7E447324FAC4F93068359CD8D" ma:contentTypeVersion="16" ma:contentTypeDescription="Create a new document." ma:contentTypeScope="" ma:versionID="352c74e24dda77b45d2ec64426d236b4">
  <xsd:schema xmlns:xsd="http://www.w3.org/2001/XMLSchema" xmlns:xs="http://www.w3.org/2001/XMLSchema" xmlns:p="http://schemas.microsoft.com/office/2006/metadata/properties" xmlns:ns2="364297fa-e4f4-416a-b585-5f896e28eeea" xmlns:ns3="8bce5034-03cf-49e2-b739-4bc3cc50969c" targetNamespace="http://schemas.microsoft.com/office/2006/metadata/properties" ma:root="true" ma:fieldsID="135988eeddbc47c17b836752e094e3ad" ns2:_="" ns3:_="">
    <xsd:import namespace="364297fa-e4f4-416a-b585-5f896e28eeea"/>
    <xsd:import namespace="8bce5034-03cf-49e2-b739-4bc3cc50969c"/>
    <xsd:element name="properties">
      <xsd:complexType>
        <xsd:sequence>
          <xsd:element name="documentManagement">
            <xsd:complexType>
              <xsd:all>
                <xsd:element ref="ns2:Type_x0020_of_x0020_document" minOccurs="0"/>
                <xsd:element ref="ns2:Language" minOccurs="0"/>
                <xsd:element ref="ns2:Forms_x002c__x0020_checklists_x002c__x0020_templates" minOccurs="0"/>
                <xsd:element ref="ns3:SharedWithUsers" minOccurs="0"/>
                <xsd:element ref="ns2:Folder" minOccurs="0"/>
                <xsd:element ref="ns2:Process_x0020_Officer" minOccurs="0"/>
                <xsd:element ref="ns2:Current_x0020_Revision" minOccurs="0"/>
                <xsd:element ref="ns2:x4lt" minOccurs="0"/>
                <xsd:element ref="ns2:AAA" minOccurs="0"/>
                <xsd:element ref="ns2:_x006c_072" minOccurs="0"/>
                <xsd:element ref="ns2:Order_x0020_no_x002e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4297fa-e4f4-416a-b585-5f896e28eeea" elementFormDefault="qualified">
    <xsd:import namespace="http://schemas.microsoft.com/office/2006/documentManagement/types"/>
    <xsd:import namespace="http://schemas.microsoft.com/office/infopath/2007/PartnerControls"/>
    <xsd:element name="Type_x0020_of_x0020_document" ma:index="8" nillable="true" ma:displayName="IMS Process Subgroup" ma:format="Dropdown" ma:internalName="Type_x0020_of_x0020_document">
      <xsd:simpleType>
        <xsd:restriction base="dms:Choice">
          <xsd:enumeration value="0. General Processes"/>
          <xsd:enumeration value="1.1 Corporate Philosophy"/>
          <xsd:enumeration value="1.2 Corporate strategy"/>
          <xsd:enumeration value="1.3 Corporate Planning"/>
          <xsd:enumeration value="1.4 Corporate Organisation"/>
          <xsd:enumeration value="1.5 Corporate Controlling / Improvement"/>
          <xsd:enumeration value="1.6 Health, Safety, Security and Environmental Management"/>
          <xsd:enumeration value="1.7 Enviromental Management"/>
          <xsd:enumeration value="1.8 Compliance Management"/>
          <xsd:enumeration value="1.9 Data Protection Management"/>
          <xsd:enumeration value="2.1 Business development, marketing and Communication"/>
          <xsd:enumeration value="2.2 Contractual Matters"/>
          <xsd:enumeration value="2.3 Project Processing"/>
          <xsd:enumeration value="2.4 Internal ILF Project Administration"/>
          <xsd:enumeration value="2.5 Environmental Protection"/>
          <xsd:enumeration value="2.6 Health and Safety"/>
          <xsd:enumeration value="3.1 Employees"/>
          <xsd:enumeration value="3.2 Competence and Knowledge Management"/>
          <xsd:enumeration value="3.3 Document System"/>
          <xsd:enumeration value="3.4 IT"/>
          <xsd:enumeration value="3.5 Commercial Administration"/>
          <xsd:enumeration value="3.6 Insurances and Guarantees"/>
          <xsd:enumeration value="IMS Brochure"/>
        </xsd:restriction>
      </xsd:simpleType>
    </xsd:element>
    <xsd:element name="Language" ma:index="9" nillable="true" ma:displayName="Language" ma:format="Dropdown" ma:internalName="Language">
      <xsd:simpleType>
        <xsd:restriction base="dms:Choice">
          <xsd:enumeration value="English"/>
          <xsd:enumeration value="German"/>
          <xsd:enumeration value="Polish"/>
          <xsd:enumeration value="Russian"/>
          <xsd:enumeration value="Unofficial copy - for translation purpose only"/>
        </xsd:restriction>
      </xsd:simpleType>
    </xsd:element>
    <xsd:element name="Forms_x002c__x0020_checklists_x002c__x0020_templates" ma:index="10" nillable="true" ma:displayName="Forms, checklists, templates" ma:default="0" ma:internalName="Forms_x002c__x0020_checklists_x002c__x0020_templates">
      <xsd:simpleType>
        <xsd:restriction base="dms:Boolean"/>
      </xsd:simpleType>
    </xsd:element>
    <xsd:element name="Folder" ma:index="12" nillable="true" ma:displayName="IMS Process" ma:internalName="Folder">
      <xsd:simpleType>
        <xsd:restriction base="dms:Text">
          <xsd:maxLength value="255"/>
        </xsd:restriction>
      </xsd:simpleType>
    </xsd:element>
    <xsd:element name="Process_x0020_Officer" ma:index="13" nillable="true" ma:displayName="Process title" ma:internalName="Process_x0020_Officer">
      <xsd:simpleType>
        <xsd:restriction base="dms:Text">
          <xsd:maxLength value="255"/>
        </xsd:restriction>
      </xsd:simpleType>
    </xsd:element>
    <xsd:element name="Current_x0020_Revision" ma:index="14" nillable="true" ma:displayName="Current Revision" ma:internalName="Current_x0020_Revision">
      <xsd:simpleType>
        <xsd:restriction base="dms:Text">
          <xsd:maxLength value="255"/>
        </xsd:restriction>
      </xsd:simpleType>
    </xsd:element>
    <xsd:element name="x4lt" ma:index="15" nillable="true" ma:displayName="IMS Process Officer" ma:internalName="x4lt">
      <xsd:simpleType>
        <xsd:restriction base="dms:Text"/>
      </xsd:simpleType>
    </xsd:element>
    <xsd:element name="AAA" ma:index="16" nillable="true" ma:displayName="IMS Process No." ma:internalName="AAA">
      <xsd:simpleType>
        <xsd:restriction base="dms:Text">
          <xsd:maxLength value="255"/>
        </xsd:restriction>
      </xsd:simpleType>
    </xsd:element>
    <xsd:element name="_x006c_072" ma:index="17" nillable="true" ma:displayName="IMS Process Group" ma:internalName="_x006c_072">
      <xsd:simpleType>
        <xsd:restriction base="dms:Text"/>
      </xsd:simpleType>
    </xsd:element>
    <xsd:element name="Order_x0020_no_x002e_" ma:index="18" nillable="true" ma:displayName="Order no." ma:internalName="Order_x0020_no_x002e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e5034-03cf-49e2-b739-4bc3cc50969c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nguage xmlns="364297fa-e4f4-416a-b585-5f896e28eeea">English</Language>
    <Current_x0020_Revision xmlns="364297fa-e4f4-416a-b585-5f896e28eeea">0</Current_x0020_Revision>
    <Forms_x002c__x0020_checklists_x002c__x0020_templates xmlns="364297fa-e4f4-416a-b585-5f896e28eeea">true</Forms_x002c__x0020_checklists_x002c__x0020_templates>
    <Order_x0020_no_x002e_ xmlns="364297fa-e4f4-416a-b585-5f896e28eeea">096</Order_x0020_no_x002e_>
    <Type_x0020_of_x0020_document xmlns="364297fa-e4f4-416a-b585-5f896e28eeea">1.8 Compliance Management</Type_x0020_of_x0020_document>
    <x4lt xmlns="364297fa-e4f4-416a-b585-5f896e28eeea">Helmut Fassl</x4lt>
    <_x006c_072 xmlns="364297fa-e4f4-416a-b585-5f896e28eeea">1. Management</_x006c_072>
    <AAA xmlns="364297fa-e4f4-416a-b585-5f896e28eeea">MG1804-1</AAA>
    <Folder xmlns="364297fa-e4f4-416a-b585-5f896e28eeea">PG1804 Compliance Programme of the ILF Group</Folder>
    <Process_x0020_Officer xmlns="364297fa-e4f4-416a-b585-5f896e28eeea">Identification of the contract partner</Process_x0020_Officer>
  </documentManagement>
</p:properties>
</file>

<file path=customXml/itemProps1.xml><?xml version="1.0" encoding="utf-8"?>
<ds:datastoreItem xmlns:ds="http://schemas.openxmlformats.org/officeDocument/2006/customXml" ds:itemID="{53497943-DBAA-4BF3-BE2D-858DF75734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E4E9BA7-345F-4A95-A840-748192D030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4297fa-e4f4-416a-b585-5f896e28eeea"/>
    <ds:schemaRef ds:uri="8bce5034-03cf-49e2-b739-4bc3cc5096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7E249C-7CAF-45F8-A850-7693781080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FD74911-6A01-4CD5-8676-0B1BEB5226EF}">
  <ds:schemaRefs>
    <ds:schemaRef ds:uri="8bce5034-03cf-49e2-b739-4bc3cc50969c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terms/"/>
    <ds:schemaRef ds:uri="http://schemas.openxmlformats.org/package/2006/metadata/core-properties"/>
    <ds:schemaRef ds:uri="364297fa-e4f4-416a-b585-5f896e28eeea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IMS_en_Prozessvorlage_neu.dotx</Template>
  <TotalTime>0</TotalTime>
  <Pages>1</Pages>
  <Words>164</Words>
  <Characters>941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Standard report</vt:lpstr>
    </vt:vector>
  </TitlesOfParts>
  <Company>ILF-GRH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Identification of Contract Partner</dc:title>
  <dc:subject>MG1804-1</dc:subject>
  <dc:creator>Bangert, Annett</dc:creator>
  <cp:keywords/>
  <dc:description/>
  <cp:lastModifiedBy>Giwa, Titilayo</cp:lastModifiedBy>
  <cp:revision>2</cp:revision>
  <cp:lastPrinted>2020-01-28T12:57:00Z</cp:lastPrinted>
  <dcterms:created xsi:type="dcterms:W3CDTF">2023-10-13T08:19:00Z</dcterms:created>
  <dcterms:modified xsi:type="dcterms:W3CDTF">2023-10-13T08:19:00Z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0x0101003457E6F7E447324FAC4F93068359CD8D</vt:lpwstr>
  </property>
</Properties>
</file>